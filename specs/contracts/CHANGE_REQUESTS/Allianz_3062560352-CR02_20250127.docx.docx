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0C395E" w:rsidRPr="00867934" w14:paraId="58F5A6FC" w14:textId="77777777" w:rsidTr="000C395E">
        <w:tc>
          <w:tcPr>
            <w:tcW w:w="9628" w:type="dxa"/>
          </w:tcPr>
          <w:p w14:paraId="0A62FBC4" w14:textId="1B9D033F" w:rsidR="000C395E" w:rsidRPr="002627C6" w:rsidRDefault="000C395E" w:rsidP="003218D7">
            <w:pPr>
              <w:pStyle w:val="Text"/>
              <w:jc w:val="center"/>
              <w:rPr>
                <w:b/>
                <w:lang w:val="en-US"/>
              </w:rPr>
            </w:pPr>
            <w:r w:rsidRPr="002627C6">
              <w:rPr>
                <w:b/>
                <w:lang w:val="en-US"/>
              </w:rPr>
              <w:t xml:space="preserve">Change Request </w:t>
            </w:r>
            <w:bookmarkStart w:id="0" w:name="CRnummer"/>
            <w:r w:rsidR="0013728E">
              <w:rPr>
                <w:b/>
                <w:lang w:val="en-US"/>
              </w:rPr>
              <w:t>0</w:t>
            </w:r>
            <w:r w:rsidR="00347B2D">
              <w:rPr>
                <w:b/>
                <w:lang w:val="en-US"/>
              </w:rPr>
              <w:t>2</w:t>
            </w:r>
            <w:bookmarkEnd w:id="0"/>
          </w:p>
          <w:p w14:paraId="12613C83" w14:textId="4FD630EC" w:rsidR="00F07986" w:rsidRPr="00D760C8" w:rsidRDefault="00F07986" w:rsidP="00F02BC7">
            <w:pPr>
              <w:pStyle w:val="Text"/>
              <w:jc w:val="center"/>
              <w:rPr>
                <w:lang w:val="en-US"/>
              </w:rPr>
            </w:pPr>
            <w:r w:rsidRPr="00D760C8">
              <w:rPr>
                <w:lang w:val="en-US"/>
              </w:rPr>
              <w:t xml:space="preserve">(SAP contract number: </w:t>
            </w:r>
            <w:r w:rsidR="00867934" w:rsidRPr="00867934">
              <w:rPr>
                <w:rFonts w:eastAsia="MS Mincho"/>
                <w:sz w:val="18"/>
                <w:szCs w:val="22"/>
                <w:lang w:val="fr-FR" w:eastAsia="en-US"/>
              </w:rPr>
              <w:t>3063057640</w:t>
            </w:r>
            <w:r w:rsidRPr="00D760C8">
              <w:rPr>
                <w:lang w:val="en-US"/>
              </w:rPr>
              <w:t>)</w:t>
            </w:r>
          </w:p>
          <w:p w14:paraId="375B2ACF" w14:textId="77777777" w:rsidR="000C395E" w:rsidRPr="00E82108" w:rsidRDefault="00E82108" w:rsidP="00F02BC7">
            <w:pPr>
              <w:pStyle w:val="Text"/>
              <w:jc w:val="center"/>
              <w:rPr>
                <w:b/>
                <w:lang w:val="en-US"/>
              </w:rPr>
            </w:pPr>
            <w:r w:rsidRPr="00E82108">
              <w:rPr>
                <w:b/>
                <w:lang w:val="en-US"/>
              </w:rPr>
              <w:t>to</w:t>
            </w:r>
          </w:p>
          <w:p w14:paraId="3F860A09" w14:textId="035C57A3" w:rsidR="000C395E" w:rsidRPr="00E82108" w:rsidRDefault="000C395E" w:rsidP="00F02BC7">
            <w:pPr>
              <w:pStyle w:val="Text"/>
              <w:jc w:val="center"/>
              <w:rPr>
                <w:b/>
                <w:lang w:val="en-US"/>
              </w:rPr>
            </w:pPr>
            <w:r w:rsidRPr="00E82108">
              <w:rPr>
                <w:b/>
                <w:lang w:val="en-US"/>
              </w:rPr>
              <w:t xml:space="preserve">Order Form </w:t>
            </w:r>
            <w:bookmarkStart w:id="1" w:name="OFnummer"/>
            <w:r w:rsidR="00DE5E43" w:rsidRPr="00DE5E43">
              <w:rPr>
                <w:b/>
                <w:lang w:val="en-US"/>
              </w:rPr>
              <w:t>3062560352</w:t>
            </w:r>
            <w:bookmarkEnd w:id="1"/>
            <w:r w:rsidRPr="00E82108">
              <w:rPr>
                <w:b/>
                <w:lang w:val="en-US"/>
              </w:rPr>
              <w:t xml:space="preserve"> </w:t>
            </w:r>
            <w:r w:rsidR="00E82108" w:rsidRPr="00E82108">
              <w:rPr>
                <w:b/>
                <w:lang w:val="en-US"/>
              </w:rPr>
              <w:t>for</w:t>
            </w:r>
            <w:r w:rsidRPr="00E82108">
              <w:rPr>
                <w:b/>
                <w:lang w:val="en-US"/>
              </w:rPr>
              <w:t xml:space="preserve"> Managed Services </w:t>
            </w:r>
            <w:r w:rsidR="00E82108">
              <w:rPr>
                <w:b/>
                <w:lang w:val="en-US"/>
              </w:rPr>
              <w:t>effective since</w:t>
            </w:r>
            <w:r w:rsidRPr="00E82108">
              <w:rPr>
                <w:b/>
                <w:lang w:val="en-US"/>
              </w:rPr>
              <w:t xml:space="preserve"> </w:t>
            </w:r>
            <w:bookmarkStart w:id="2" w:name="OFdatum"/>
            <w:r w:rsidR="0009377A">
              <w:rPr>
                <w:b/>
                <w:lang w:val="en-US"/>
              </w:rPr>
              <w:t>25.03.2024</w:t>
            </w:r>
            <w:bookmarkEnd w:id="2"/>
          </w:p>
          <w:p w14:paraId="143BD603" w14:textId="77777777" w:rsidR="000C395E" w:rsidRPr="003218D7" w:rsidRDefault="00E82108" w:rsidP="00F02BC7">
            <w:pPr>
              <w:pStyle w:val="Text"/>
              <w:jc w:val="center"/>
              <w:rPr>
                <w:b/>
                <w:lang w:val="en-US"/>
              </w:rPr>
            </w:pPr>
            <w:r w:rsidRPr="003218D7">
              <w:rPr>
                <w:b/>
                <w:lang w:val="en-US"/>
              </w:rPr>
              <w:t>between</w:t>
            </w:r>
          </w:p>
          <w:p w14:paraId="568DE34A" w14:textId="77777777" w:rsidR="000C395E" w:rsidRPr="003218D7" w:rsidRDefault="000C395E" w:rsidP="00F02BC7">
            <w:pPr>
              <w:pStyle w:val="Text"/>
              <w:jc w:val="center"/>
              <w:rPr>
                <w:b/>
                <w:lang w:val="en-US"/>
              </w:rPr>
            </w:pPr>
            <w:r w:rsidRPr="003218D7">
              <w:rPr>
                <w:b/>
                <w:lang w:val="en-US"/>
              </w:rPr>
              <w:t>SAP Deutschland SE &amp; Co. KG („SAP“)</w:t>
            </w:r>
          </w:p>
          <w:p w14:paraId="1C55828C" w14:textId="77777777" w:rsidR="000C395E" w:rsidRPr="008676A3" w:rsidRDefault="00E82108" w:rsidP="00F02BC7">
            <w:pPr>
              <w:pStyle w:val="Text"/>
              <w:jc w:val="center"/>
              <w:rPr>
                <w:b/>
                <w:lang w:val="en-GB"/>
              </w:rPr>
            </w:pPr>
            <w:r w:rsidRPr="008676A3">
              <w:rPr>
                <w:b/>
                <w:lang w:val="en-GB"/>
              </w:rPr>
              <w:t>a</w:t>
            </w:r>
            <w:r w:rsidR="000C395E" w:rsidRPr="008676A3">
              <w:rPr>
                <w:b/>
                <w:lang w:val="en-GB"/>
              </w:rPr>
              <w:t>nd</w:t>
            </w:r>
          </w:p>
          <w:p w14:paraId="177E0795" w14:textId="193C738A" w:rsidR="000C395E" w:rsidRPr="00407188" w:rsidRDefault="009B0EED" w:rsidP="00E82108">
            <w:pPr>
              <w:pStyle w:val="Text"/>
              <w:jc w:val="center"/>
              <w:rPr>
                <w:lang w:val="en-US"/>
              </w:rPr>
            </w:pPr>
            <w:bookmarkStart w:id="3" w:name="Auftraggeber"/>
            <w:r w:rsidRPr="00407188">
              <w:rPr>
                <w:b/>
                <w:lang w:val="en-US"/>
              </w:rPr>
              <w:t>Allianz Technology SE</w:t>
            </w:r>
            <w:bookmarkEnd w:id="3"/>
            <w:r w:rsidR="000C395E" w:rsidRPr="00407188">
              <w:rPr>
                <w:b/>
                <w:lang w:val="en-US"/>
              </w:rPr>
              <w:t xml:space="preserve"> („</w:t>
            </w:r>
            <w:r w:rsidR="00E82108" w:rsidRPr="00407188">
              <w:rPr>
                <w:b/>
                <w:lang w:val="en-US"/>
              </w:rPr>
              <w:t>Customer</w:t>
            </w:r>
            <w:r w:rsidR="000C395E" w:rsidRPr="00407188">
              <w:rPr>
                <w:b/>
                <w:lang w:val="en-US"/>
              </w:rPr>
              <w:t>“)</w:t>
            </w:r>
          </w:p>
        </w:tc>
      </w:tr>
    </w:tbl>
    <w:p w14:paraId="6313F2CD" w14:textId="77777777" w:rsidR="00E117F1" w:rsidRPr="00FC47B2" w:rsidRDefault="00E82108" w:rsidP="00FC47B2">
      <w:pPr>
        <w:pStyle w:val="Heading"/>
      </w:pPr>
      <w:r>
        <w:t>Requirements</w:t>
      </w:r>
      <w:r w:rsidR="00E117F1" w:rsidRPr="00FC47B2">
        <w:t>:</w:t>
      </w:r>
    </w:p>
    <w:p w14:paraId="0F5699D6" w14:textId="363F802B" w:rsidR="001E5463" w:rsidRPr="00407188" w:rsidRDefault="00CB49DA" w:rsidP="00FC47B2">
      <w:pPr>
        <w:pStyle w:val="Text"/>
        <w:rPr>
          <w:lang w:val="en-US"/>
        </w:rPr>
      </w:pPr>
      <w:r>
        <w:rPr>
          <w:lang w:val="en-US"/>
        </w:rPr>
        <w:t>Prolongation of t</w:t>
      </w:r>
      <w:r w:rsidR="00010624">
        <w:rPr>
          <w:lang w:val="en-US"/>
        </w:rPr>
        <w:t>emporary Application Server uplift</w:t>
      </w:r>
      <w:r w:rsidR="00DA5FDF">
        <w:rPr>
          <w:lang w:val="en-US"/>
        </w:rPr>
        <w:t xml:space="preserve"> is needed.</w:t>
      </w:r>
    </w:p>
    <w:p w14:paraId="085867C9" w14:textId="263976A0" w:rsidR="001E5463" w:rsidRPr="00E82108" w:rsidRDefault="00E82108" w:rsidP="00FC47B2">
      <w:pPr>
        <w:pStyle w:val="Heading"/>
        <w:rPr>
          <w:lang w:val="en-US"/>
        </w:rPr>
      </w:pPr>
      <w:r w:rsidRPr="00E82108">
        <w:rPr>
          <w:lang w:val="en-US"/>
        </w:rPr>
        <w:t xml:space="preserve">Impact on the existing </w:t>
      </w:r>
      <w:r w:rsidR="00EF583C">
        <w:rPr>
          <w:lang w:val="en-US"/>
        </w:rPr>
        <w:t>Cloud</w:t>
      </w:r>
      <w:r w:rsidR="00E117F1" w:rsidRPr="00E82108">
        <w:rPr>
          <w:lang w:val="en-US"/>
        </w:rPr>
        <w:t xml:space="preserve"> Services:</w:t>
      </w:r>
    </w:p>
    <w:p w14:paraId="4292309C" w14:textId="361E7A73" w:rsidR="0027677F" w:rsidRDefault="004F71CE" w:rsidP="004F71CE">
      <w:pPr>
        <w:pStyle w:val="Text"/>
        <w:numPr>
          <w:ilvl w:val="1"/>
          <w:numId w:val="47"/>
        </w:numPr>
        <w:rPr>
          <w:lang w:val="en-US"/>
        </w:rPr>
      </w:pPr>
      <w:r>
        <w:rPr>
          <w:lang w:val="en-US"/>
        </w:rPr>
        <w:t>Managed Services</w:t>
      </w:r>
    </w:p>
    <w:p w14:paraId="59370B54" w14:textId="75C36125" w:rsidR="004F142A" w:rsidRPr="006A4BB5" w:rsidRDefault="007474D1" w:rsidP="00E54B7B">
      <w:pPr>
        <w:pStyle w:val="Text"/>
        <w:rPr>
          <w:lang w:val="en-US"/>
        </w:rPr>
      </w:pPr>
      <w:r w:rsidRPr="007474D1">
        <w:rPr>
          <w:lang w:val="en-US"/>
        </w:rPr>
        <w:t xml:space="preserve">The system landscape </w:t>
      </w:r>
      <w:r w:rsidR="00013E3D">
        <w:rPr>
          <w:lang w:val="en-US"/>
        </w:rPr>
        <w:t xml:space="preserve">and the corresponding </w:t>
      </w:r>
      <w:r w:rsidR="0045325A">
        <w:rPr>
          <w:lang w:val="en-US"/>
        </w:rPr>
        <w:t xml:space="preserve">Managed Services </w:t>
      </w:r>
      <w:r w:rsidR="000D3222">
        <w:rPr>
          <w:lang w:val="en-US"/>
        </w:rPr>
        <w:t xml:space="preserve">of the Order Form </w:t>
      </w:r>
      <w:r w:rsidR="000D3222" w:rsidRPr="000D3222">
        <w:rPr>
          <w:lang w:val="en-US"/>
        </w:rPr>
        <w:t>3062560352</w:t>
      </w:r>
      <w:r w:rsidR="000879CA">
        <w:rPr>
          <w:lang w:val="en-US"/>
        </w:rPr>
        <w:t xml:space="preserve"> will be changed </w:t>
      </w:r>
      <w:r w:rsidR="00C241C9">
        <w:rPr>
          <w:lang w:val="en-US"/>
        </w:rPr>
        <w:t xml:space="preserve">temporary </w:t>
      </w:r>
      <w:r w:rsidR="000879CA">
        <w:rPr>
          <w:lang w:val="en-US"/>
        </w:rPr>
        <w:t>as follows</w:t>
      </w:r>
      <w:r w:rsidR="00E54B7B">
        <w:rPr>
          <w:lang w:val="en-US"/>
        </w:rPr>
        <w:t xml:space="preserve"> </w:t>
      </w:r>
      <w:r w:rsidR="004F142A">
        <w:rPr>
          <w:lang w:val="en-US"/>
        </w:rPr>
        <w:t xml:space="preserve">from </w:t>
      </w:r>
      <w:r w:rsidR="00CB49DA">
        <w:rPr>
          <w:lang w:val="en-US"/>
        </w:rPr>
        <w:t>01</w:t>
      </w:r>
      <w:r w:rsidR="00CD5843">
        <w:rPr>
          <w:lang w:val="en-US"/>
        </w:rPr>
        <w:t>.</w:t>
      </w:r>
      <w:r w:rsidR="00AA3B52">
        <w:rPr>
          <w:lang w:val="en-US"/>
        </w:rPr>
        <w:t>0</w:t>
      </w:r>
      <w:r w:rsidR="00CB49DA">
        <w:rPr>
          <w:lang w:val="en-US"/>
        </w:rPr>
        <w:t>2</w:t>
      </w:r>
      <w:r w:rsidR="00CD5843">
        <w:rPr>
          <w:lang w:val="en-US"/>
        </w:rPr>
        <w:t>.</w:t>
      </w:r>
      <w:r w:rsidR="004F142A">
        <w:rPr>
          <w:lang w:val="en-US"/>
        </w:rPr>
        <w:t>202</w:t>
      </w:r>
      <w:r w:rsidR="00CB49DA">
        <w:rPr>
          <w:lang w:val="en-US"/>
        </w:rPr>
        <w:t>5</w:t>
      </w:r>
      <w:r w:rsidR="004F142A">
        <w:rPr>
          <w:lang w:val="en-US"/>
        </w:rPr>
        <w:t xml:space="preserve"> </w:t>
      </w:r>
      <w:r w:rsidR="001B19B5">
        <w:rPr>
          <w:lang w:val="en-US"/>
        </w:rPr>
        <w:t xml:space="preserve">to </w:t>
      </w:r>
      <w:r w:rsidR="00CB49DA">
        <w:rPr>
          <w:lang w:val="en-US"/>
        </w:rPr>
        <w:t>28.</w:t>
      </w:r>
      <w:r w:rsidR="001B19B5">
        <w:rPr>
          <w:lang w:val="en-US"/>
        </w:rPr>
        <w:t>0</w:t>
      </w:r>
      <w:r w:rsidR="00CB49DA">
        <w:rPr>
          <w:lang w:val="en-US"/>
        </w:rPr>
        <w:t>2</w:t>
      </w:r>
      <w:r w:rsidR="001B19B5">
        <w:rPr>
          <w:lang w:val="en-US"/>
        </w:rPr>
        <w:t>.2025</w:t>
      </w:r>
      <w:r w:rsidR="004F142A">
        <w:rPr>
          <w:lang w:val="en-US"/>
        </w:rPr>
        <w:t>:</w:t>
      </w:r>
    </w:p>
    <w:tbl>
      <w:tblPr>
        <w:tblW w:w="5392" w:type="pct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2833"/>
        <w:gridCol w:w="799"/>
        <w:gridCol w:w="652"/>
        <w:gridCol w:w="669"/>
        <w:gridCol w:w="669"/>
        <w:gridCol w:w="660"/>
        <w:gridCol w:w="1231"/>
      </w:tblGrid>
      <w:tr w:rsidR="004F142A" w:rsidRPr="00A36BF2" w14:paraId="6FDCE672" w14:textId="77777777" w:rsidTr="001F2FDE">
        <w:trPr>
          <w:cantSplit/>
          <w:trHeight w:val="1417"/>
          <w:tblHeader/>
        </w:trPr>
        <w:tc>
          <w:tcPr>
            <w:tcW w:w="567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2FBA683D" w14:textId="77777777" w:rsidR="004F142A" w:rsidRPr="00073CCE" w:rsidRDefault="004F142A" w:rsidP="00770499">
            <w:pPr>
              <w:pStyle w:val="Tabellentext"/>
              <w:jc w:val="left"/>
              <w:rPr>
                <w:rFonts w:eastAsia="Calibri"/>
                <w:lang w:val="en-US"/>
              </w:rPr>
            </w:pPr>
            <w:r w:rsidRPr="00A36BF2">
              <w:rPr>
                <w:lang w:val="en-US"/>
              </w:rPr>
              <w:t>Amount</w:t>
            </w:r>
          </w:p>
        </w:tc>
        <w:tc>
          <w:tcPr>
            <w:tcW w:w="1701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1D3DB405" w14:textId="77777777" w:rsidR="004F142A" w:rsidRPr="00A36BF2" w:rsidRDefault="004F142A" w:rsidP="00770499">
            <w:pPr>
              <w:pStyle w:val="Tabellentext"/>
              <w:jc w:val="left"/>
              <w:rPr>
                <w:lang w:val="en-US"/>
              </w:rPr>
            </w:pPr>
            <w:r w:rsidRPr="00A36BF2">
              <w:rPr>
                <w:lang w:val="en-US"/>
              </w:rPr>
              <w:t>System Name</w:t>
            </w:r>
          </w:p>
        </w:tc>
        <w:tc>
          <w:tcPr>
            <w:tcW w:w="2833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632FDEB5" w14:textId="77777777" w:rsidR="004F142A" w:rsidRPr="00073CCE" w:rsidRDefault="004F142A" w:rsidP="00770499">
            <w:pPr>
              <w:pStyle w:val="Tabellentext"/>
              <w:jc w:val="left"/>
              <w:rPr>
                <w:rFonts w:eastAsia="Calibri"/>
                <w:lang w:val="en-US"/>
              </w:rPr>
            </w:pPr>
            <w:r w:rsidRPr="00A36BF2">
              <w:rPr>
                <w:lang w:val="en-US"/>
              </w:rPr>
              <w:t>Service</w:t>
            </w:r>
          </w:p>
        </w:tc>
        <w:tc>
          <w:tcPr>
            <w:tcW w:w="799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3E7FBD1D" w14:textId="77777777" w:rsidR="004F142A" w:rsidRPr="00073CCE" w:rsidRDefault="004F142A" w:rsidP="00770499">
            <w:pPr>
              <w:pStyle w:val="Tabellentext"/>
              <w:jc w:val="left"/>
              <w:rPr>
                <w:rFonts w:eastAsia="Calibri"/>
                <w:lang w:val="en-US"/>
              </w:rPr>
            </w:pPr>
            <w:r w:rsidRPr="00A36BF2">
              <w:rPr>
                <w:lang w:val="en-US"/>
              </w:rPr>
              <w:t>Tier-Type</w:t>
            </w:r>
          </w:p>
        </w:tc>
        <w:tc>
          <w:tcPr>
            <w:tcW w:w="652" w:type="dxa"/>
            <w:shd w:val="clear" w:color="auto" w:fill="BFBFBF"/>
            <w:textDirection w:val="btLr"/>
            <w:vAlign w:val="center"/>
          </w:tcPr>
          <w:p w14:paraId="4586E8F0" w14:textId="77777777" w:rsidR="004F142A" w:rsidRPr="00A36BF2" w:rsidRDefault="004F142A" w:rsidP="00770499">
            <w:pPr>
              <w:pStyle w:val="Tabellentext"/>
              <w:jc w:val="left"/>
              <w:rPr>
                <w:lang w:val="en-US"/>
              </w:rPr>
            </w:pPr>
            <w:r w:rsidRPr="00A36BF2">
              <w:rPr>
                <w:lang w:val="en-US"/>
              </w:rPr>
              <w:t>Server-Type</w:t>
            </w:r>
          </w:p>
        </w:tc>
        <w:tc>
          <w:tcPr>
            <w:tcW w:w="669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63A30C23" w14:textId="77777777" w:rsidR="004F142A" w:rsidRPr="00073CCE" w:rsidRDefault="004F142A" w:rsidP="00770499">
            <w:pPr>
              <w:pStyle w:val="Tabellentext"/>
              <w:jc w:val="left"/>
              <w:rPr>
                <w:rFonts w:eastAsia="Calibri"/>
                <w:lang w:val="en-US"/>
              </w:rPr>
            </w:pPr>
            <w:r w:rsidRPr="00A36BF2">
              <w:rPr>
                <w:lang w:val="en-US"/>
              </w:rPr>
              <w:t>RAM (GB)</w:t>
            </w:r>
          </w:p>
        </w:tc>
        <w:tc>
          <w:tcPr>
            <w:tcW w:w="669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01158977" w14:textId="77777777" w:rsidR="004F142A" w:rsidRPr="00073CCE" w:rsidRDefault="004F142A" w:rsidP="00770499">
            <w:pPr>
              <w:pStyle w:val="Tabellentext"/>
              <w:jc w:val="left"/>
              <w:rPr>
                <w:rFonts w:eastAsia="Calibri"/>
                <w:lang w:val="en-US"/>
              </w:rPr>
            </w:pPr>
            <w:r w:rsidRPr="00A36BF2">
              <w:rPr>
                <w:lang w:val="en-US"/>
              </w:rPr>
              <w:t>Storage (GB) per Server</w:t>
            </w:r>
          </w:p>
        </w:tc>
        <w:tc>
          <w:tcPr>
            <w:tcW w:w="660" w:type="dxa"/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  <w:hideMark/>
          </w:tcPr>
          <w:p w14:paraId="3247392D" w14:textId="77777777" w:rsidR="004F142A" w:rsidRPr="00073CCE" w:rsidRDefault="004F142A" w:rsidP="00770499">
            <w:pPr>
              <w:pStyle w:val="Tabellentext"/>
              <w:jc w:val="left"/>
              <w:rPr>
                <w:rFonts w:eastAsia="Calibri"/>
                <w:lang w:val="en-US"/>
              </w:rPr>
            </w:pPr>
            <w:r w:rsidRPr="00A36BF2">
              <w:rPr>
                <w:lang w:val="en-US"/>
              </w:rPr>
              <w:t>SLA</w:t>
            </w:r>
          </w:p>
        </w:tc>
        <w:tc>
          <w:tcPr>
            <w:tcW w:w="1231" w:type="dxa"/>
            <w:shd w:val="clear" w:color="auto" w:fill="BFBFBF"/>
            <w:textDirection w:val="btLr"/>
            <w:vAlign w:val="center"/>
          </w:tcPr>
          <w:p w14:paraId="71694DDC" w14:textId="77777777" w:rsidR="004F142A" w:rsidRPr="00A36BF2" w:rsidRDefault="004F142A" w:rsidP="00770499">
            <w:pPr>
              <w:pStyle w:val="Tabellentext"/>
              <w:jc w:val="left"/>
              <w:rPr>
                <w:lang w:val="en-US"/>
              </w:rPr>
            </w:pPr>
            <w:r w:rsidRPr="00A36BF2">
              <w:rPr>
                <w:lang w:val="en-US"/>
              </w:rPr>
              <w:t>DR Services</w:t>
            </w:r>
          </w:p>
        </w:tc>
      </w:tr>
      <w:tr w:rsidR="009C6087" w:rsidRPr="009C6087" w14:paraId="035D81B9" w14:textId="77777777" w:rsidTr="001F2FDE">
        <w:trPr>
          <w:cantSplit/>
        </w:trPr>
        <w:tc>
          <w:tcPr>
            <w:tcW w:w="567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18CD8" w14:textId="4E2AF67C" w:rsidR="009C6087" w:rsidRPr="009C6087" w:rsidRDefault="002A3F80" w:rsidP="009C608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  <w:r w:rsidR="007501D2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4DD75" w14:textId="5E93E26E" w:rsidR="009C6087" w:rsidRPr="009C6087" w:rsidRDefault="007501D2" w:rsidP="009C608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FMS</w:t>
            </w:r>
          </w:p>
        </w:tc>
        <w:tc>
          <w:tcPr>
            <w:tcW w:w="283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0CB09" w14:textId="350D416F" w:rsidR="009C6087" w:rsidRPr="009C6087" w:rsidRDefault="009C6087" w:rsidP="009C6087">
            <w:pPr>
              <w:rPr>
                <w:sz w:val="14"/>
                <w:szCs w:val="14"/>
                <w:lang w:val="en-US"/>
              </w:rPr>
            </w:pPr>
            <w:r w:rsidRPr="009C6087">
              <w:rPr>
                <w:sz w:val="14"/>
                <w:szCs w:val="14"/>
                <w:lang w:val="en-US"/>
              </w:rPr>
              <w:t xml:space="preserve">SAP </w:t>
            </w:r>
            <w:r w:rsidR="007501D2">
              <w:rPr>
                <w:sz w:val="14"/>
                <w:szCs w:val="14"/>
                <w:lang w:val="en-US"/>
              </w:rPr>
              <w:t>ERP AppServer</w:t>
            </w:r>
          </w:p>
        </w:tc>
        <w:tc>
          <w:tcPr>
            <w:tcW w:w="7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A0A17" w14:textId="1709B785" w:rsidR="009C6087" w:rsidRPr="009C6087" w:rsidRDefault="007501D2" w:rsidP="009C60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</w:t>
            </w:r>
            <w:r w:rsidR="009C6087" w:rsidRPr="009C6087">
              <w:rPr>
                <w:sz w:val="14"/>
                <w:szCs w:val="14"/>
              </w:rPr>
              <w:t>PRD</w:t>
            </w:r>
          </w:p>
        </w:tc>
        <w:tc>
          <w:tcPr>
            <w:tcW w:w="652" w:type="dxa"/>
          </w:tcPr>
          <w:p w14:paraId="7211C488" w14:textId="5919839A" w:rsidR="009C6087" w:rsidRPr="009C6087" w:rsidRDefault="00FB6D88" w:rsidP="009C6087">
            <w:pPr>
              <w:jc w:val="center"/>
              <w:rPr>
                <w:sz w:val="14"/>
                <w:szCs w:val="14"/>
              </w:rPr>
            </w:pPr>
            <w:r w:rsidRPr="009C6087">
              <w:rPr>
                <w:sz w:val="14"/>
                <w:szCs w:val="14"/>
              </w:rPr>
              <w:t>App</w:t>
            </w:r>
          </w:p>
        </w:tc>
        <w:tc>
          <w:tcPr>
            <w:tcW w:w="66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8DBE" w14:textId="012B4085" w:rsidR="009C6087" w:rsidRPr="009C6087" w:rsidRDefault="00FB6D88" w:rsidP="009C6087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64</w:t>
            </w:r>
          </w:p>
        </w:tc>
        <w:tc>
          <w:tcPr>
            <w:tcW w:w="66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38112" w14:textId="1F4F6044" w:rsidR="009C6087" w:rsidRPr="009C6087" w:rsidRDefault="00FB6D88" w:rsidP="009C6087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200</w:t>
            </w:r>
          </w:p>
        </w:tc>
        <w:tc>
          <w:tcPr>
            <w:tcW w:w="660" w:type="dxa"/>
          </w:tcPr>
          <w:p w14:paraId="141B8195" w14:textId="139D8220" w:rsidR="009C6087" w:rsidRPr="009C6087" w:rsidRDefault="009C6087" w:rsidP="009C6087">
            <w:pPr>
              <w:jc w:val="right"/>
              <w:rPr>
                <w:sz w:val="14"/>
                <w:szCs w:val="14"/>
              </w:rPr>
            </w:pPr>
            <w:r w:rsidRPr="009C6087">
              <w:rPr>
                <w:sz w:val="14"/>
                <w:szCs w:val="14"/>
              </w:rPr>
              <w:t>9</w:t>
            </w:r>
            <w:r w:rsidR="00FB6D88">
              <w:rPr>
                <w:sz w:val="14"/>
                <w:szCs w:val="14"/>
              </w:rPr>
              <w:t>8</w:t>
            </w:r>
            <w:r w:rsidRPr="009C6087">
              <w:rPr>
                <w:sz w:val="14"/>
                <w:szCs w:val="14"/>
              </w:rPr>
              <w:t>,</w:t>
            </w:r>
            <w:r w:rsidR="00FB6D88">
              <w:rPr>
                <w:sz w:val="14"/>
                <w:szCs w:val="14"/>
              </w:rPr>
              <w:t>0</w:t>
            </w:r>
            <w:r w:rsidRPr="009C6087">
              <w:rPr>
                <w:sz w:val="14"/>
                <w:szCs w:val="14"/>
              </w:rPr>
              <w:t>%</w:t>
            </w:r>
          </w:p>
        </w:tc>
        <w:tc>
          <w:tcPr>
            <w:tcW w:w="1231" w:type="dxa"/>
          </w:tcPr>
          <w:p w14:paraId="7E46F622" w14:textId="12DCEB46" w:rsidR="009C6087" w:rsidRPr="009C6087" w:rsidRDefault="00C241C9" w:rsidP="009C60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9C6087" w:rsidRPr="009C6087" w14:paraId="6285656F" w14:textId="77777777" w:rsidTr="001F2FDE">
        <w:trPr>
          <w:cantSplit/>
        </w:trPr>
        <w:tc>
          <w:tcPr>
            <w:tcW w:w="567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44D1F" w14:textId="42CDE08C" w:rsidR="009C6087" w:rsidRPr="009C6087" w:rsidRDefault="007501D2" w:rsidP="009C608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F637E" w14:textId="0334C82D" w:rsidR="009C6087" w:rsidRPr="009C6087" w:rsidRDefault="007501D2" w:rsidP="009C608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FMS</w:t>
            </w:r>
          </w:p>
        </w:tc>
        <w:tc>
          <w:tcPr>
            <w:tcW w:w="283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8D2AE" w14:textId="21D7E160" w:rsidR="009C6087" w:rsidRPr="009C6087" w:rsidRDefault="009C6087" w:rsidP="009C6087">
            <w:pPr>
              <w:rPr>
                <w:sz w:val="14"/>
                <w:szCs w:val="14"/>
                <w:lang w:val="en-US"/>
              </w:rPr>
            </w:pPr>
            <w:r w:rsidRPr="009C6087">
              <w:rPr>
                <w:sz w:val="14"/>
                <w:szCs w:val="14"/>
              </w:rPr>
              <w:t xml:space="preserve">SAP </w:t>
            </w:r>
            <w:r w:rsidR="007501D2">
              <w:rPr>
                <w:sz w:val="14"/>
                <w:szCs w:val="14"/>
              </w:rPr>
              <w:t xml:space="preserve">ERP </w:t>
            </w:r>
            <w:r w:rsidRPr="009C6087">
              <w:rPr>
                <w:sz w:val="14"/>
                <w:szCs w:val="14"/>
              </w:rPr>
              <w:t>AppServer</w:t>
            </w:r>
          </w:p>
        </w:tc>
        <w:tc>
          <w:tcPr>
            <w:tcW w:w="7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74B6E" w14:textId="35BB893F" w:rsidR="009C6087" w:rsidRPr="009C6087" w:rsidRDefault="007501D2" w:rsidP="009C60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</w:t>
            </w:r>
            <w:r w:rsidR="00FB6D88">
              <w:rPr>
                <w:sz w:val="14"/>
                <w:szCs w:val="14"/>
              </w:rPr>
              <w:t>P</w:t>
            </w:r>
            <w:r w:rsidR="009C6087" w:rsidRPr="009C6087">
              <w:rPr>
                <w:sz w:val="14"/>
                <w:szCs w:val="14"/>
              </w:rPr>
              <w:t>RD</w:t>
            </w:r>
          </w:p>
        </w:tc>
        <w:tc>
          <w:tcPr>
            <w:tcW w:w="652" w:type="dxa"/>
          </w:tcPr>
          <w:p w14:paraId="4A359C4B" w14:textId="3D9297EB" w:rsidR="009C6087" w:rsidRPr="009C6087" w:rsidRDefault="009C6087" w:rsidP="009C6087">
            <w:pPr>
              <w:jc w:val="center"/>
              <w:rPr>
                <w:sz w:val="14"/>
                <w:szCs w:val="14"/>
              </w:rPr>
            </w:pPr>
            <w:r w:rsidRPr="009C6087">
              <w:rPr>
                <w:sz w:val="14"/>
                <w:szCs w:val="14"/>
              </w:rPr>
              <w:t>App</w:t>
            </w:r>
          </w:p>
        </w:tc>
        <w:tc>
          <w:tcPr>
            <w:tcW w:w="66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9C137" w14:textId="502EACAB" w:rsidR="009C6087" w:rsidRPr="009C6087" w:rsidRDefault="00FB6D88" w:rsidP="009C6087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128</w:t>
            </w:r>
          </w:p>
        </w:tc>
        <w:tc>
          <w:tcPr>
            <w:tcW w:w="66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617E6" w14:textId="57D5AE99" w:rsidR="009C6087" w:rsidRPr="009C6087" w:rsidRDefault="009C6087" w:rsidP="009C6087">
            <w:pPr>
              <w:jc w:val="right"/>
              <w:rPr>
                <w:sz w:val="14"/>
                <w:szCs w:val="14"/>
              </w:rPr>
            </w:pPr>
            <w:r w:rsidRPr="009C6087">
              <w:rPr>
                <w:sz w:val="14"/>
                <w:szCs w:val="14"/>
              </w:rPr>
              <w:t>200</w:t>
            </w:r>
          </w:p>
        </w:tc>
        <w:tc>
          <w:tcPr>
            <w:tcW w:w="660" w:type="dxa"/>
          </w:tcPr>
          <w:p w14:paraId="303F9FE2" w14:textId="7AA3DE90" w:rsidR="009C6087" w:rsidRPr="009C6087" w:rsidRDefault="009C6087" w:rsidP="009C6087">
            <w:pPr>
              <w:jc w:val="right"/>
              <w:rPr>
                <w:sz w:val="14"/>
                <w:szCs w:val="14"/>
              </w:rPr>
            </w:pPr>
            <w:r w:rsidRPr="009C6087">
              <w:rPr>
                <w:sz w:val="14"/>
                <w:szCs w:val="14"/>
              </w:rPr>
              <w:t>9</w:t>
            </w:r>
            <w:r w:rsidR="00FB6D88">
              <w:rPr>
                <w:sz w:val="14"/>
                <w:szCs w:val="14"/>
              </w:rPr>
              <w:t>8</w:t>
            </w:r>
            <w:r w:rsidRPr="009C6087">
              <w:rPr>
                <w:sz w:val="14"/>
                <w:szCs w:val="14"/>
              </w:rPr>
              <w:t>,</w:t>
            </w:r>
            <w:r w:rsidR="00FB6D88">
              <w:rPr>
                <w:sz w:val="14"/>
                <w:szCs w:val="14"/>
              </w:rPr>
              <w:t>0</w:t>
            </w:r>
            <w:r w:rsidRPr="009C6087">
              <w:rPr>
                <w:sz w:val="14"/>
                <w:szCs w:val="14"/>
              </w:rPr>
              <w:t>%</w:t>
            </w:r>
          </w:p>
        </w:tc>
        <w:tc>
          <w:tcPr>
            <w:tcW w:w="1231" w:type="dxa"/>
          </w:tcPr>
          <w:p w14:paraId="13E565F7" w14:textId="20341A07" w:rsidR="009C6087" w:rsidRPr="009C6087" w:rsidRDefault="00C241C9" w:rsidP="009C60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</w:tbl>
    <w:p w14:paraId="1E86D823" w14:textId="7B42BAD1" w:rsidR="004F71CE" w:rsidRDefault="00175F1F" w:rsidP="004F71CE">
      <w:pPr>
        <w:pStyle w:val="Text"/>
        <w:numPr>
          <w:ilvl w:val="1"/>
          <w:numId w:val="47"/>
        </w:numPr>
        <w:rPr>
          <w:lang w:val="en-US"/>
        </w:rPr>
      </w:pPr>
      <w:r w:rsidRPr="00175F1F">
        <w:rPr>
          <w:lang w:val="en-US"/>
        </w:rPr>
        <w:t>Subscription Software</w:t>
      </w:r>
    </w:p>
    <w:p w14:paraId="33371FE7" w14:textId="6F78A840" w:rsidR="009E5372" w:rsidRDefault="00422352" w:rsidP="00FC47B2">
      <w:pPr>
        <w:pStyle w:val="Text"/>
        <w:rPr>
          <w:lang w:val="en-US"/>
        </w:rPr>
      </w:pPr>
      <w:r>
        <w:rPr>
          <w:lang w:val="en-US"/>
        </w:rPr>
        <w:t>No changes</w:t>
      </w:r>
    </w:p>
    <w:p w14:paraId="7D5F990D" w14:textId="77777777" w:rsidR="00E117F1" w:rsidRPr="00446A67" w:rsidRDefault="00E82108" w:rsidP="00446A67">
      <w:pPr>
        <w:pStyle w:val="Heading"/>
        <w:ind w:left="284" w:hanging="284"/>
      </w:pPr>
      <w:r>
        <w:t>Payment</w:t>
      </w:r>
      <w:r w:rsidR="00E117F1" w:rsidRPr="001E5463">
        <w:t>:</w:t>
      </w:r>
    </w:p>
    <w:p w14:paraId="4976920C" w14:textId="616EB592" w:rsidR="00B472F1" w:rsidRDefault="002627C6" w:rsidP="002627C6">
      <w:pPr>
        <w:pStyle w:val="Text"/>
        <w:rPr>
          <w:lang w:val="en-US"/>
        </w:rPr>
      </w:pPr>
      <w:r>
        <w:rPr>
          <w:lang w:val="en-US"/>
        </w:rPr>
        <w:t xml:space="preserve">With this Change Request the recurring fee will increase </w:t>
      </w:r>
      <w:r w:rsidR="002A3F80">
        <w:rPr>
          <w:lang w:val="en-US"/>
        </w:rPr>
        <w:t xml:space="preserve">once </w:t>
      </w:r>
      <w:r w:rsidR="00917EA8">
        <w:rPr>
          <w:lang w:val="en-US"/>
        </w:rPr>
        <w:t>by</w:t>
      </w:r>
      <w:r w:rsidR="00E1341E">
        <w:rPr>
          <w:lang w:val="en-US"/>
        </w:rPr>
        <w:t xml:space="preserve"> </w:t>
      </w:r>
      <w:r w:rsidR="00576032" w:rsidRPr="00576032">
        <w:rPr>
          <w:b/>
          <w:bCs/>
          <w:lang w:val="en-US"/>
        </w:rPr>
        <w:t xml:space="preserve">2.658,06 </w:t>
      </w:r>
      <w:r w:rsidR="00E1341E" w:rsidRPr="0065320D">
        <w:rPr>
          <w:b/>
          <w:bCs/>
          <w:lang w:val="en-US"/>
        </w:rPr>
        <w:t>EUR</w:t>
      </w:r>
    </w:p>
    <w:p w14:paraId="33C8C8C9" w14:textId="77777777" w:rsidR="002627C6" w:rsidRPr="00DC7342" w:rsidRDefault="002627C6" w:rsidP="002627C6">
      <w:pPr>
        <w:pStyle w:val="Text"/>
        <w:rPr>
          <w:lang w:val="en-US"/>
        </w:rPr>
      </w:pPr>
      <w:r>
        <w:rPr>
          <w:lang w:val="en-US"/>
        </w:rPr>
        <w:t xml:space="preserve">All prices do not include the </w:t>
      </w:r>
      <w:r w:rsidRPr="002447A4">
        <w:rPr>
          <w:lang w:val="en-US"/>
        </w:rPr>
        <w:t>applicable statutory value-added tax.</w:t>
      </w:r>
    </w:p>
    <w:p w14:paraId="38CB9D90" w14:textId="77777777" w:rsidR="00E117F1" w:rsidRDefault="00E82108" w:rsidP="00FC47B2">
      <w:pPr>
        <w:pStyle w:val="Heading"/>
      </w:pPr>
      <w:r>
        <w:t>Change process</w:t>
      </w:r>
      <w:r w:rsidR="00E117F1" w:rsidRPr="001E5463">
        <w:t>:</w:t>
      </w:r>
    </w:p>
    <w:p w14:paraId="76686F48" w14:textId="72B834AF" w:rsidR="001E5463" w:rsidRPr="00E82108" w:rsidRDefault="00E82108" w:rsidP="00FC47B2">
      <w:pPr>
        <w:pStyle w:val="Text"/>
        <w:rPr>
          <w:lang w:val="en-US"/>
        </w:rPr>
      </w:pPr>
      <w:r w:rsidRPr="00E82108">
        <w:rPr>
          <w:lang w:val="en-US"/>
        </w:rPr>
        <w:t xml:space="preserve">The change </w:t>
      </w:r>
      <w:r w:rsidR="004E746A">
        <w:rPr>
          <w:lang w:val="en-US"/>
        </w:rPr>
        <w:t>already started</w:t>
      </w:r>
      <w:r w:rsidR="002B7AE8">
        <w:rPr>
          <w:lang w:val="en-US"/>
        </w:rPr>
        <w:t xml:space="preserve"> and is</w:t>
      </w:r>
      <w:r w:rsidRPr="00E82108">
        <w:rPr>
          <w:lang w:val="en-US"/>
        </w:rPr>
        <w:t xml:space="preserve"> coordinated between SAP and Customer</w:t>
      </w:r>
      <w:r>
        <w:rPr>
          <w:lang w:val="en-US"/>
        </w:rPr>
        <w:t>.</w:t>
      </w:r>
    </w:p>
    <w:p w14:paraId="1F82126C" w14:textId="77777777" w:rsidR="001E5463" w:rsidRDefault="00E82108" w:rsidP="00FC47B2">
      <w:pPr>
        <w:pStyle w:val="Heading"/>
      </w:pPr>
      <w:r>
        <w:t>Scheduled date for change</w:t>
      </w:r>
      <w:r w:rsidR="00E117F1" w:rsidRPr="001E5463">
        <w:t>:</w:t>
      </w:r>
    </w:p>
    <w:p w14:paraId="5C09770D" w14:textId="5A75742F" w:rsidR="00967960" w:rsidRDefault="00727AF9" w:rsidP="00F02BC7">
      <w:pPr>
        <w:pStyle w:val="Text"/>
        <w:rPr>
          <w:lang w:val="en-US"/>
        </w:rPr>
      </w:pPr>
      <w:r>
        <w:rPr>
          <w:lang w:val="en-US"/>
        </w:rPr>
        <w:t>T</w:t>
      </w:r>
      <w:r w:rsidR="00E82108" w:rsidRPr="00E82108">
        <w:rPr>
          <w:lang w:val="en-US"/>
        </w:rPr>
        <w:t>he</w:t>
      </w:r>
      <w:r w:rsidR="00F02BC7" w:rsidRPr="00E82108">
        <w:rPr>
          <w:lang w:val="en-US"/>
        </w:rPr>
        <w:t xml:space="preserve"> </w:t>
      </w:r>
      <w:r>
        <w:rPr>
          <w:lang w:val="en-US"/>
        </w:rPr>
        <w:t xml:space="preserve">changes for </w:t>
      </w:r>
      <w:r w:rsidR="00F02BC7" w:rsidRPr="00E82108">
        <w:rPr>
          <w:lang w:val="en-US"/>
        </w:rPr>
        <w:t>C</w:t>
      </w:r>
      <w:r w:rsidR="00865661">
        <w:rPr>
          <w:lang w:val="en-US"/>
        </w:rPr>
        <w:t xml:space="preserve">hange </w:t>
      </w:r>
      <w:r w:rsidR="00F02BC7" w:rsidRPr="00E82108">
        <w:rPr>
          <w:lang w:val="en-US"/>
        </w:rPr>
        <w:t>R</w:t>
      </w:r>
      <w:r w:rsidR="00865661">
        <w:rPr>
          <w:lang w:val="en-US"/>
        </w:rPr>
        <w:t>equest</w:t>
      </w:r>
      <w:r w:rsidR="00F02BC7" w:rsidRPr="00E82108">
        <w:rPr>
          <w:lang w:val="en-US"/>
        </w:rPr>
        <w:t xml:space="preserve"> </w:t>
      </w:r>
      <w:r w:rsidR="00955961">
        <w:rPr>
          <w:lang w:val="en-US"/>
        </w:rPr>
        <w:t>0</w:t>
      </w:r>
      <w:r w:rsidR="00CB49DA">
        <w:rPr>
          <w:lang w:val="en-US"/>
        </w:rPr>
        <w:t>2</w:t>
      </w:r>
      <w:r w:rsidR="00F02BC7" w:rsidRPr="00E82108">
        <w:rPr>
          <w:lang w:val="en-US"/>
        </w:rPr>
        <w:t xml:space="preserve"> </w:t>
      </w:r>
      <w:r w:rsidR="00CB49DA">
        <w:rPr>
          <w:lang w:val="en-US"/>
        </w:rPr>
        <w:t xml:space="preserve">starts </w:t>
      </w:r>
      <w:r w:rsidR="00E82108">
        <w:rPr>
          <w:lang w:val="en-US"/>
        </w:rPr>
        <w:t>on</w:t>
      </w:r>
      <w:r w:rsidR="00F02BC7" w:rsidRPr="00E82108">
        <w:rPr>
          <w:lang w:val="en-US"/>
        </w:rPr>
        <w:t xml:space="preserve"> </w:t>
      </w:r>
      <w:r w:rsidR="00CB49DA">
        <w:rPr>
          <w:lang w:val="en-US"/>
        </w:rPr>
        <w:t>01</w:t>
      </w:r>
      <w:r w:rsidR="00967960">
        <w:rPr>
          <w:lang w:val="en-US"/>
        </w:rPr>
        <w:t>.</w:t>
      </w:r>
      <w:r w:rsidR="00CB49DA">
        <w:rPr>
          <w:lang w:val="en-US"/>
        </w:rPr>
        <w:t>02</w:t>
      </w:r>
      <w:r w:rsidR="00967960">
        <w:rPr>
          <w:lang w:val="en-US"/>
        </w:rPr>
        <w:t>.202</w:t>
      </w:r>
      <w:r w:rsidR="00CB49DA">
        <w:rPr>
          <w:lang w:val="en-US"/>
        </w:rPr>
        <w:t>5</w:t>
      </w:r>
      <w:r w:rsidR="00F02BC7" w:rsidRPr="00E82108">
        <w:rPr>
          <w:lang w:val="en-US"/>
        </w:rPr>
        <w:t>.</w:t>
      </w:r>
    </w:p>
    <w:p w14:paraId="1353B00B" w14:textId="77777777" w:rsidR="00967960" w:rsidRDefault="00967960">
      <w:pPr>
        <w:spacing w:after="120" w:line="240" w:lineRule="auto"/>
        <w:rPr>
          <w:szCs w:val="20"/>
          <w:lang w:val="en-US" w:eastAsia="en-US"/>
        </w:rPr>
      </w:pPr>
      <w:r>
        <w:rPr>
          <w:lang w:val="en-US"/>
        </w:rPr>
        <w:br w:type="page"/>
      </w:r>
    </w:p>
    <w:p w14:paraId="722901F0" w14:textId="77777777" w:rsidR="00E117F1" w:rsidRDefault="00E82108" w:rsidP="00FC47B2">
      <w:pPr>
        <w:pStyle w:val="Heading"/>
      </w:pPr>
      <w:r>
        <w:lastRenderedPageBreak/>
        <w:t>Terms and conditions</w:t>
      </w:r>
      <w:r w:rsidR="001E5463">
        <w:t>:</w:t>
      </w:r>
    </w:p>
    <w:p w14:paraId="2A3C5AAF" w14:textId="3454D46E" w:rsidR="002627C6" w:rsidRPr="002627C6" w:rsidRDefault="002627C6" w:rsidP="00FC47B2">
      <w:pPr>
        <w:pStyle w:val="Text"/>
        <w:rPr>
          <w:lang w:val="en-US"/>
        </w:rPr>
      </w:pPr>
      <w:r w:rsidRPr="002627C6">
        <w:rPr>
          <w:lang w:val="en-US"/>
        </w:rPr>
        <w:t xml:space="preserve">SAP will be bound by this offer until </w:t>
      </w:r>
      <w:r w:rsidR="00CB49DA">
        <w:rPr>
          <w:lang w:val="en-US"/>
        </w:rPr>
        <w:t>31</w:t>
      </w:r>
      <w:r w:rsidR="0065320D">
        <w:rPr>
          <w:lang w:val="en-US"/>
        </w:rPr>
        <w:t>.</w:t>
      </w:r>
      <w:r w:rsidR="004E746A">
        <w:rPr>
          <w:lang w:val="en-US"/>
        </w:rPr>
        <w:t>0</w:t>
      </w:r>
      <w:r w:rsidR="0065320D">
        <w:rPr>
          <w:lang w:val="en-US"/>
        </w:rPr>
        <w:t>1.202</w:t>
      </w:r>
      <w:r w:rsidR="004E746A">
        <w:rPr>
          <w:lang w:val="en-US"/>
        </w:rPr>
        <w:t>5</w:t>
      </w:r>
      <w:r w:rsidRPr="002627C6">
        <w:rPr>
          <w:lang w:val="en-US"/>
        </w:rPr>
        <w:t>.</w:t>
      </w:r>
    </w:p>
    <w:p w14:paraId="35BBA73E" w14:textId="77777777" w:rsidR="00FB773A" w:rsidRDefault="00E82108" w:rsidP="00FC47B2">
      <w:pPr>
        <w:pStyle w:val="Text"/>
        <w:rPr>
          <w:lang w:val="en-US"/>
        </w:rPr>
      </w:pPr>
      <w:r w:rsidRPr="00E82108">
        <w:rPr>
          <w:lang w:val="en-US"/>
        </w:rPr>
        <w:t>For this Change Request the terms and condition</w:t>
      </w:r>
      <w:r w:rsidR="008676A3">
        <w:rPr>
          <w:lang w:val="en-US"/>
        </w:rPr>
        <w:t>s</w:t>
      </w:r>
      <w:r w:rsidRPr="00E82108">
        <w:rPr>
          <w:lang w:val="en-US"/>
        </w:rPr>
        <w:t xml:space="preserve"> of the </w:t>
      </w:r>
      <w:r w:rsidR="00FE7C6A" w:rsidRPr="00E82108">
        <w:rPr>
          <w:lang w:val="en-US"/>
        </w:rPr>
        <w:t>Order Form</w:t>
      </w:r>
      <w:r w:rsidR="00492BB6" w:rsidRPr="00E82108">
        <w:rPr>
          <w:lang w:val="en-US"/>
        </w:rPr>
        <w:t xml:space="preserve"> </w:t>
      </w:r>
      <w:r w:rsidR="00492BB6" w:rsidRPr="00492BB6">
        <w:fldChar w:fldCharType="begin"/>
      </w:r>
      <w:r w:rsidR="00492BB6" w:rsidRPr="00E82108">
        <w:rPr>
          <w:lang w:val="en-US"/>
        </w:rPr>
        <w:instrText xml:space="preserve"> REF OFnummer \h  \* MERGEFORMAT </w:instrText>
      </w:r>
      <w:r w:rsidR="00492BB6" w:rsidRPr="00492BB6">
        <w:fldChar w:fldCharType="separate"/>
      </w:r>
      <w:r w:rsidR="00DE5E43" w:rsidRPr="00DE5E43">
        <w:rPr>
          <w:lang w:val="en-US"/>
        </w:rPr>
        <w:t>3062560352</w:t>
      </w:r>
      <w:r w:rsidR="00492BB6" w:rsidRPr="00492BB6">
        <w:fldChar w:fldCharType="end"/>
      </w:r>
      <w:r w:rsidR="009F3406" w:rsidRPr="00E82108">
        <w:rPr>
          <w:lang w:val="en-US"/>
        </w:rPr>
        <w:t xml:space="preserve"> </w:t>
      </w:r>
      <w:r w:rsidRPr="00825CC0">
        <w:rPr>
          <w:lang w:val="en-US"/>
        </w:rPr>
        <w:t>apply</w:t>
      </w:r>
      <w:r w:rsidR="00FF23DF">
        <w:rPr>
          <w:lang w:val="en-US"/>
        </w:rPr>
        <w:t>.</w:t>
      </w:r>
      <w:r w:rsidR="00376075">
        <w:rPr>
          <w:lang w:val="en-US"/>
        </w:rPr>
        <w:t xml:space="preserve"> </w:t>
      </w:r>
    </w:p>
    <w:p w14:paraId="686FC736" w14:textId="221C60D6" w:rsidR="00F02BC7" w:rsidRDefault="00FF23DF" w:rsidP="00FC47B2">
      <w:pPr>
        <w:pStyle w:val="Text"/>
        <w:rPr>
          <w:lang w:val="en-US"/>
        </w:rPr>
      </w:pPr>
      <w:r w:rsidRPr="00376075">
        <w:rPr>
          <w:lang w:val="en-US"/>
        </w:rPr>
        <w:t xml:space="preserve">Should an extension of the term of </w:t>
      </w:r>
      <w:r>
        <w:rPr>
          <w:lang w:val="en-US"/>
        </w:rPr>
        <w:t>this Change Request</w:t>
      </w:r>
      <w:r w:rsidRPr="00376075">
        <w:rPr>
          <w:lang w:val="en-US"/>
        </w:rPr>
        <w:t xml:space="preserve"> agreed upon herein be desired, such extension may be mutually agreed upon</w:t>
      </w:r>
      <w:r w:rsidR="00376075" w:rsidRPr="00376075">
        <w:rPr>
          <w:lang w:val="en-US"/>
        </w:rPr>
        <w:t>.</w:t>
      </w:r>
    </w:p>
    <w:p w14:paraId="233A4214" w14:textId="77777777" w:rsidR="00635464" w:rsidRDefault="00635464" w:rsidP="00FC47B2">
      <w:pPr>
        <w:pStyle w:val="Text"/>
        <w:rPr>
          <w:lang w:val="en-US"/>
        </w:rPr>
      </w:pPr>
    </w:p>
    <w:p w14:paraId="0D05BC7B" w14:textId="77777777" w:rsidR="002627C6" w:rsidRDefault="002627C6" w:rsidP="00FC47B2">
      <w:pPr>
        <w:pStyle w:val="Text"/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3"/>
        <w:gridCol w:w="544"/>
        <w:gridCol w:w="4263"/>
      </w:tblGrid>
      <w:tr w:rsidR="00635464" w:rsidRPr="00AC2E93" w14:paraId="4127734E" w14:textId="77777777" w:rsidTr="00AE43C3">
        <w:trPr>
          <w:cantSplit/>
        </w:trPr>
        <w:tc>
          <w:tcPr>
            <w:tcW w:w="2350" w:type="pct"/>
            <w:hideMark/>
          </w:tcPr>
          <w:p w14:paraId="301C6B8A" w14:textId="60D2BE56" w:rsidR="00635464" w:rsidRPr="00AC2E93" w:rsidRDefault="006862D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  <w:r>
              <w:rPr>
                <w:rFonts w:cs="Arial"/>
              </w:rPr>
              <w:t>Walldorf,</w:t>
            </w:r>
            <w:r w:rsidR="00635464" w:rsidRPr="00AC2E93">
              <w:rPr>
                <w:rFonts w:cs="Arial"/>
              </w:rPr>
              <w:t xml:space="preserve"> </w:t>
            </w:r>
            <w:r w:rsidR="00175B22">
              <w:rPr>
                <w:rFonts w:cs="Arial"/>
              </w:rPr>
              <w:t>_____________________________</w:t>
            </w:r>
          </w:p>
        </w:tc>
        <w:tc>
          <w:tcPr>
            <w:tcW w:w="300" w:type="pct"/>
          </w:tcPr>
          <w:p w14:paraId="4D565118" w14:textId="77777777" w:rsidR="00635464" w:rsidRPr="009B0EED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  <w:hideMark/>
          </w:tcPr>
          <w:p w14:paraId="0371D5E5" w14:textId="30607BE4" w:rsidR="00635464" w:rsidRPr="009B0EED" w:rsidRDefault="00DE5E43" w:rsidP="00AE43C3">
            <w:pPr>
              <w:pStyle w:val="Tabellentext"/>
              <w:keepNext/>
              <w:keepLines/>
              <w:tabs>
                <w:tab w:val="right" w:pos="4056"/>
              </w:tabs>
              <w:spacing w:before="0" w:after="0"/>
              <w:rPr>
                <w:rFonts w:cs="Arial"/>
                <w:bCs/>
              </w:rPr>
            </w:pPr>
            <w:r w:rsidRPr="009B0EED">
              <w:rPr>
                <w:rFonts w:cs="Arial"/>
                <w:bCs/>
              </w:rPr>
              <w:t>München</w:t>
            </w:r>
            <w:r w:rsidR="007015F5" w:rsidRPr="009B0EED">
              <w:rPr>
                <w:rFonts w:cs="Arial"/>
                <w:bCs/>
              </w:rPr>
              <w:t>,</w:t>
            </w:r>
            <w:r w:rsidR="00635464" w:rsidRPr="009B0EED">
              <w:rPr>
                <w:rFonts w:cs="Arial"/>
              </w:rPr>
              <w:t xml:space="preserve"> </w:t>
            </w:r>
            <w:r w:rsidR="00635464" w:rsidRPr="009B0EED">
              <w:rPr>
                <w:rFonts w:cs="Arial"/>
                <w:u w:val="single"/>
              </w:rPr>
              <w:tab/>
            </w:r>
          </w:p>
        </w:tc>
      </w:tr>
      <w:tr w:rsidR="00635464" w:rsidRPr="00AC2E93" w14:paraId="749F3975" w14:textId="77777777" w:rsidTr="00AE43C3">
        <w:trPr>
          <w:cantSplit/>
        </w:trPr>
        <w:tc>
          <w:tcPr>
            <w:tcW w:w="2350" w:type="pct"/>
          </w:tcPr>
          <w:p w14:paraId="217F4B42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2B76E73D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0B91D4D9" w14:textId="77777777" w:rsidR="00635464" w:rsidRPr="00AC2E93" w:rsidRDefault="00635464" w:rsidP="00AE43C3">
            <w:pPr>
              <w:pStyle w:val="Tabellentext"/>
              <w:keepNext/>
              <w:keepLines/>
              <w:tabs>
                <w:tab w:val="right" w:pos="4056"/>
              </w:tabs>
              <w:spacing w:before="0" w:after="0"/>
              <w:rPr>
                <w:rFonts w:cs="Arial"/>
                <w:bCs/>
              </w:rPr>
            </w:pPr>
          </w:p>
        </w:tc>
      </w:tr>
      <w:tr w:rsidR="00635464" w:rsidRPr="00AC2E93" w14:paraId="05185C2D" w14:textId="77777777" w:rsidTr="00AE43C3">
        <w:trPr>
          <w:cantSplit/>
        </w:trPr>
        <w:tc>
          <w:tcPr>
            <w:tcW w:w="2350" w:type="pct"/>
            <w:hideMark/>
          </w:tcPr>
          <w:p w14:paraId="1B6C394A" w14:textId="77777777" w:rsidR="00635464" w:rsidRPr="00454139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  <w:b/>
              </w:rPr>
            </w:pPr>
            <w:r w:rsidRPr="00454139">
              <w:rPr>
                <w:rFonts w:cs="Arial"/>
                <w:b/>
              </w:rPr>
              <w:t>SAP Deutschland SE &amp; Co. KG</w:t>
            </w:r>
          </w:p>
        </w:tc>
        <w:tc>
          <w:tcPr>
            <w:tcW w:w="300" w:type="pct"/>
          </w:tcPr>
          <w:p w14:paraId="21DE820F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  <w:hideMark/>
          </w:tcPr>
          <w:p w14:paraId="7030396F" w14:textId="258F3ADB" w:rsidR="00635464" w:rsidRPr="00454139" w:rsidRDefault="00635464" w:rsidP="00AE43C3">
            <w:pPr>
              <w:pStyle w:val="TabL"/>
              <w:keepNext/>
              <w:keepLines/>
              <w:spacing w:before="0"/>
              <w:rPr>
                <w:b/>
              </w:rPr>
            </w:pPr>
            <w:r w:rsidRPr="00492BB6">
              <w:rPr>
                <w:b/>
              </w:rPr>
              <w:fldChar w:fldCharType="begin"/>
            </w:r>
            <w:r w:rsidRPr="00492BB6">
              <w:rPr>
                <w:b/>
              </w:rPr>
              <w:instrText xml:space="preserve"> REF Auftraggeber \h  \* MERGEFORMAT </w:instrText>
            </w:r>
            <w:r w:rsidRPr="00492BB6">
              <w:rPr>
                <w:b/>
              </w:rPr>
            </w:r>
            <w:r w:rsidRPr="00492BB6">
              <w:rPr>
                <w:b/>
              </w:rPr>
              <w:fldChar w:fldCharType="separate"/>
            </w:r>
            <w:r w:rsidR="009B0EED" w:rsidRPr="009B0EED">
              <w:rPr>
                <w:b/>
              </w:rPr>
              <w:t>Allianz Technology SE</w:t>
            </w:r>
            <w:r w:rsidRPr="00492BB6">
              <w:rPr>
                <w:b/>
              </w:rPr>
              <w:fldChar w:fldCharType="end"/>
            </w:r>
          </w:p>
        </w:tc>
      </w:tr>
      <w:tr w:rsidR="00635464" w:rsidRPr="00AC2E93" w14:paraId="0F0B8E12" w14:textId="77777777" w:rsidTr="00AE43C3">
        <w:trPr>
          <w:cantSplit/>
        </w:trPr>
        <w:tc>
          <w:tcPr>
            <w:tcW w:w="2350" w:type="pct"/>
          </w:tcPr>
          <w:p w14:paraId="1294DFC6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745975F5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270F3FB3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2B52E416" w14:textId="77777777" w:rsidTr="00AE43C3">
        <w:trPr>
          <w:cantSplit/>
        </w:trPr>
        <w:tc>
          <w:tcPr>
            <w:tcW w:w="2350" w:type="pct"/>
          </w:tcPr>
          <w:p w14:paraId="49560C6D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05277ACE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569EF612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432C03E5" w14:textId="77777777" w:rsidTr="00AE43C3">
        <w:trPr>
          <w:cantSplit/>
        </w:trPr>
        <w:tc>
          <w:tcPr>
            <w:tcW w:w="2350" w:type="pct"/>
          </w:tcPr>
          <w:p w14:paraId="2604E7C7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253C7138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1AD04677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5F2F9C69" w14:textId="77777777" w:rsidTr="00AE43C3">
        <w:trPr>
          <w:cantSplit/>
        </w:trPr>
        <w:tc>
          <w:tcPr>
            <w:tcW w:w="2350" w:type="pct"/>
          </w:tcPr>
          <w:p w14:paraId="0A9E38AB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72F0AEBE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166C98D3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34A4A0AD" w14:textId="77777777" w:rsidTr="00AE43C3">
        <w:trPr>
          <w:cantSplit/>
        </w:trPr>
        <w:tc>
          <w:tcPr>
            <w:tcW w:w="23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90461B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jc w:val="center"/>
              <w:rPr>
                <w:rFonts w:cs="Arial"/>
              </w:rPr>
            </w:pPr>
          </w:p>
        </w:tc>
        <w:tc>
          <w:tcPr>
            <w:tcW w:w="300" w:type="pct"/>
          </w:tcPr>
          <w:p w14:paraId="79DE4B1A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jc w:val="center"/>
              <w:rPr>
                <w:rFonts w:cs="Arial"/>
              </w:rPr>
            </w:pPr>
          </w:p>
        </w:tc>
        <w:tc>
          <w:tcPr>
            <w:tcW w:w="23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F427B8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jc w:val="center"/>
              <w:rPr>
                <w:rFonts w:cs="Arial"/>
              </w:rPr>
            </w:pPr>
          </w:p>
        </w:tc>
      </w:tr>
      <w:tr w:rsidR="00635464" w:rsidRPr="00AC2E93" w14:paraId="248081DA" w14:textId="77777777" w:rsidTr="00AE43C3">
        <w:trPr>
          <w:cantSplit/>
        </w:trPr>
        <w:tc>
          <w:tcPr>
            <w:tcW w:w="2350" w:type="pct"/>
          </w:tcPr>
          <w:p w14:paraId="2AB4D6BB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769E7B27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38E7825A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41EF692B" w14:textId="77777777" w:rsidTr="00AE43C3">
        <w:trPr>
          <w:cantSplit/>
        </w:trPr>
        <w:tc>
          <w:tcPr>
            <w:tcW w:w="2350" w:type="pct"/>
          </w:tcPr>
          <w:p w14:paraId="710242C9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7EC91ADE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0418AE9D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5B616C7C" w14:textId="77777777" w:rsidTr="00AE43C3">
        <w:trPr>
          <w:cantSplit/>
        </w:trPr>
        <w:tc>
          <w:tcPr>
            <w:tcW w:w="2350" w:type="pct"/>
          </w:tcPr>
          <w:p w14:paraId="18A26FF0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2AAD1172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4C83124A" w14:textId="77777777" w:rsidR="00635464" w:rsidRPr="00AC2E93" w:rsidRDefault="00635464" w:rsidP="00AE43C3">
            <w:pPr>
              <w:pStyle w:val="Tabellentext"/>
              <w:keepNext/>
              <w:keepLines/>
              <w:spacing w:before="0" w:after="0"/>
              <w:rPr>
                <w:rFonts w:cs="Arial"/>
              </w:rPr>
            </w:pPr>
          </w:p>
        </w:tc>
      </w:tr>
      <w:tr w:rsidR="00635464" w:rsidRPr="00AC2E93" w14:paraId="138A16A0" w14:textId="77777777" w:rsidTr="00AE43C3">
        <w:trPr>
          <w:cantSplit/>
        </w:trPr>
        <w:tc>
          <w:tcPr>
            <w:tcW w:w="2350" w:type="pct"/>
          </w:tcPr>
          <w:p w14:paraId="438BB573" w14:textId="77777777" w:rsidR="00635464" w:rsidRPr="00AC2E93" w:rsidRDefault="00635464" w:rsidP="00AE43C3">
            <w:pPr>
              <w:pStyle w:val="Tabellentext"/>
              <w:keepNext/>
              <w:spacing w:before="0" w:after="0"/>
              <w:rPr>
                <w:rFonts w:cs="Arial"/>
              </w:rPr>
            </w:pPr>
          </w:p>
        </w:tc>
        <w:tc>
          <w:tcPr>
            <w:tcW w:w="300" w:type="pct"/>
          </w:tcPr>
          <w:p w14:paraId="61BCE5E6" w14:textId="77777777" w:rsidR="00635464" w:rsidRPr="00AC2E93" w:rsidRDefault="00635464" w:rsidP="00AE43C3">
            <w:pPr>
              <w:pStyle w:val="Tabellentext"/>
              <w:keepNext/>
              <w:spacing w:before="0" w:after="0"/>
              <w:rPr>
                <w:rFonts w:cs="Arial"/>
              </w:rPr>
            </w:pPr>
          </w:p>
        </w:tc>
        <w:tc>
          <w:tcPr>
            <w:tcW w:w="2350" w:type="pct"/>
          </w:tcPr>
          <w:p w14:paraId="26CCA2B1" w14:textId="77777777" w:rsidR="00635464" w:rsidRPr="00AC2E93" w:rsidRDefault="00635464" w:rsidP="00AE43C3">
            <w:pPr>
              <w:pStyle w:val="Tabellentext"/>
              <w:keepNext/>
              <w:spacing w:before="0" w:after="0"/>
              <w:rPr>
                <w:rFonts w:cs="Arial"/>
              </w:rPr>
            </w:pPr>
          </w:p>
        </w:tc>
      </w:tr>
      <w:tr w:rsidR="00635464" w:rsidRPr="00AC2E93" w14:paraId="22437D30" w14:textId="77777777" w:rsidTr="00AE43C3">
        <w:trPr>
          <w:cantSplit/>
        </w:trPr>
        <w:tc>
          <w:tcPr>
            <w:tcW w:w="23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92C60D" w14:textId="77777777" w:rsidR="00635464" w:rsidRPr="00AC2E93" w:rsidRDefault="00635464" w:rsidP="00AE43C3">
            <w:pPr>
              <w:pStyle w:val="Tabellentext"/>
              <w:spacing w:before="0" w:after="0"/>
              <w:jc w:val="center"/>
              <w:rPr>
                <w:rFonts w:cs="Arial"/>
              </w:rPr>
            </w:pPr>
          </w:p>
        </w:tc>
        <w:tc>
          <w:tcPr>
            <w:tcW w:w="300" w:type="pct"/>
          </w:tcPr>
          <w:p w14:paraId="20C4B6F8" w14:textId="77777777" w:rsidR="00635464" w:rsidRPr="00AC2E93" w:rsidRDefault="00635464" w:rsidP="00AE43C3">
            <w:pPr>
              <w:pStyle w:val="Tabellentext"/>
              <w:spacing w:before="0" w:after="0"/>
              <w:jc w:val="center"/>
              <w:rPr>
                <w:rFonts w:cs="Arial"/>
              </w:rPr>
            </w:pPr>
          </w:p>
        </w:tc>
        <w:tc>
          <w:tcPr>
            <w:tcW w:w="23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ABFE31" w14:textId="77777777" w:rsidR="00635464" w:rsidRPr="00AC2E93" w:rsidRDefault="00635464" w:rsidP="00AE43C3">
            <w:pPr>
              <w:pStyle w:val="Tabellentext"/>
              <w:spacing w:before="0" w:after="0"/>
              <w:jc w:val="center"/>
              <w:rPr>
                <w:rFonts w:cs="Arial"/>
              </w:rPr>
            </w:pPr>
          </w:p>
        </w:tc>
      </w:tr>
    </w:tbl>
    <w:p w14:paraId="122656AF" w14:textId="77777777" w:rsidR="00635464" w:rsidRPr="00E117F1" w:rsidRDefault="00635464" w:rsidP="00635464">
      <w:pPr>
        <w:spacing w:before="0" w:line="240" w:lineRule="auto"/>
        <w:rPr>
          <w:lang w:val="da-DK"/>
        </w:rPr>
      </w:pPr>
    </w:p>
    <w:sectPr w:rsidR="00635464" w:rsidRPr="00E117F1" w:rsidSect="000C395E">
      <w:headerReference w:type="default" r:id="rId11"/>
      <w:footerReference w:type="default" r:id="rId12"/>
      <w:headerReference w:type="first" r:id="rId13"/>
      <w:pgSz w:w="11906" w:h="16838" w:code="9"/>
      <w:pgMar w:top="1418" w:right="1418" w:bottom="1418" w:left="1418" w:header="567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1245F" w14:textId="77777777" w:rsidR="00A63124" w:rsidRDefault="00A63124" w:rsidP="00F31DF9">
      <w:pPr>
        <w:spacing w:before="0" w:line="240" w:lineRule="auto"/>
      </w:pPr>
      <w:r>
        <w:separator/>
      </w:r>
    </w:p>
  </w:endnote>
  <w:endnote w:type="continuationSeparator" w:id="0">
    <w:p w14:paraId="08E6100B" w14:textId="77777777" w:rsidR="00A63124" w:rsidRDefault="00A63124" w:rsidP="00F31DF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P-SANS2002-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AP-SANS2002-ExtBolCon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57EFD" w14:textId="3560F530" w:rsidR="001E5463" w:rsidRPr="00E82108" w:rsidRDefault="001E5463" w:rsidP="00B6758C">
    <w:pPr>
      <w:pStyle w:val="Footer"/>
      <w:rPr>
        <w:lang w:val="en-US"/>
      </w:rPr>
    </w:pPr>
    <w:r w:rsidRPr="00E82108">
      <w:rPr>
        <w:lang w:val="en-US"/>
      </w:rPr>
      <w:t>Change Request</w:t>
    </w:r>
    <w:r w:rsidR="00492BB6" w:rsidRPr="00E82108">
      <w:rPr>
        <w:lang w:val="en-US"/>
      </w:rPr>
      <w:t xml:space="preserve"> </w:t>
    </w:r>
    <w:r w:rsidR="00492BB6" w:rsidRPr="00492BB6">
      <w:fldChar w:fldCharType="begin"/>
    </w:r>
    <w:r w:rsidR="00492BB6" w:rsidRPr="00E82108">
      <w:rPr>
        <w:lang w:val="en-US"/>
      </w:rPr>
      <w:instrText xml:space="preserve"> REF CRnummer \h  \* MERGEFORMAT </w:instrText>
    </w:r>
    <w:r w:rsidR="00492BB6" w:rsidRPr="00492BB6">
      <w:fldChar w:fldCharType="separate"/>
    </w:r>
    <w:r w:rsidR="00DE5E43">
      <w:rPr>
        <w:lang w:val="en-US"/>
      </w:rPr>
      <w:t>0</w:t>
    </w:r>
    <w:r w:rsidR="00CB49DA">
      <w:rPr>
        <w:lang w:val="en-US"/>
      </w:rPr>
      <w:t>2</w:t>
    </w:r>
    <w:r w:rsidR="00492BB6" w:rsidRPr="00492BB6">
      <w:fldChar w:fldCharType="end"/>
    </w:r>
    <w:r w:rsidR="00F02BC7" w:rsidRPr="00E82108">
      <w:rPr>
        <w:lang w:val="en-US"/>
      </w:rPr>
      <w:t xml:space="preserve"> </w:t>
    </w:r>
    <w:r w:rsidR="00E82108" w:rsidRPr="00E82108">
      <w:rPr>
        <w:lang w:val="en-US"/>
      </w:rPr>
      <w:t>to</w:t>
    </w:r>
    <w:r w:rsidR="005F36E2" w:rsidRPr="00E82108">
      <w:rPr>
        <w:lang w:val="en-US"/>
      </w:rPr>
      <w:t xml:space="preserve"> Order Form</w:t>
    </w:r>
    <w:r w:rsidR="00492BB6" w:rsidRPr="00E82108">
      <w:rPr>
        <w:lang w:val="en-US"/>
      </w:rPr>
      <w:t xml:space="preserve"> </w:t>
    </w:r>
    <w:r w:rsidR="00492BB6" w:rsidRPr="00492BB6">
      <w:fldChar w:fldCharType="begin"/>
    </w:r>
    <w:r w:rsidR="00492BB6" w:rsidRPr="00E82108">
      <w:rPr>
        <w:lang w:val="en-US"/>
      </w:rPr>
      <w:instrText xml:space="preserve"> REF OFnummer \h  \* MERGEFORMAT </w:instrText>
    </w:r>
    <w:r w:rsidR="00492BB6" w:rsidRPr="00492BB6">
      <w:fldChar w:fldCharType="separate"/>
    </w:r>
    <w:r w:rsidR="00DE5E43" w:rsidRPr="00DE5E43">
      <w:rPr>
        <w:lang w:val="en-US"/>
      </w:rPr>
      <w:t>3062560352</w:t>
    </w:r>
    <w:r w:rsidR="00492BB6" w:rsidRPr="00492BB6">
      <w:fldChar w:fldCharType="end"/>
    </w:r>
    <w:r w:rsidRPr="00E82108">
      <w:rPr>
        <w:lang w:val="en-US"/>
      </w:rPr>
      <w:tab/>
    </w:r>
    <w:r w:rsidR="00E82108">
      <w:rPr>
        <w:lang w:val="en-US"/>
      </w:rPr>
      <w:t>page</w:t>
    </w:r>
    <w:r w:rsidRPr="00E82108">
      <w:rPr>
        <w:lang w:val="en-US"/>
      </w:rPr>
      <w:t xml:space="preserve"> </w:t>
    </w:r>
    <w:r>
      <w:fldChar w:fldCharType="begin"/>
    </w:r>
    <w:r w:rsidRPr="00E82108">
      <w:rPr>
        <w:lang w:val="en-US"/>
      </w:rPr>
      <w:instrText xml:space="preserve"> PAGE </w:instrText>
    </w:r>
    <w:r>
      <w:fldChar w:fldCharType="separate"/>
    </w:r>
    <w:r w:rsidR="00F07986">
      <w:rPr>
        <w:noProof/>
        <w:lang w:val="en-US"/>
      </w:rPr>
      <w:t>2</w:t>
    </w:r>
    <w:r>
      <w:rPr>
        <w:noProof/>
      </w:rPr>
      <w:fldChar w:fldCharType="end"/>
    </w:r>
    <w:r w:rsidRPr="00E82108">
      <w:rPr>
        <w:lang w:val="en-US"/>
      </w:rPr>
      <w:t>/</w:t>
    </w:r>
    <w:r w:rsidR="00492BB6">
      <w:fldChar w:fldCharType="begin"/>
    </w:r>
    <w:r w:rsidR="00492BB6" w:rsidRPr="00E82108">
      <w:rPr>
        <w:lang w:val="en-US"/>
      </w:rPr>
      <w:instrText xml:space="preserve"> NUMPAGES </w:instrText>
    </w:r>
    <w:r w:rsidR="00492BB6">
      <w:fldChar w:fldCharType="separate"/>
    </w:r>
    <w:r w:rsidR="00F07986">
      <w:rPr>
        <w:noProof/>
        <w:lang w:val="en-US"/>
      </w:rPr>
      <w:t>2</w:t>
    </w:r>
    <w:r w:rsidR="00492BB6">
      <w:rPr>
        <w:noProof/>
      </w:rPr>
      <w:fldChar w:fldCharType="end"/>
    </w:r>
  </w:p>
  <w:p w14:paraId="41D56290" w14:textId="77777777" w:rsidR="001E5463" w:rsidRPr="00E82108" w:rsidRDefault="00F02BC7" w:rsidP="00B6758C">
    <w:pPr>
      <w:pStyle w:val="Footer"/>
      <w:rPr>
        <w:lang w:val="en-US"/>
      </w:rPr>
    </w:pPr>
    <w:r w:rsidRPr="00E82108">
      <w:rPr>
        <w:lang w:val="en-US"/>
      </w:rPr>
      <w:t>3.</w:t>
    </w:r>
    <w:r w:rsidR="00635464">
      <w:rPr>
        <w:lang w:val="en-US"/>
      </w:rPr>
      <w:t>2/0118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E3EBA" w14:textId="77777777" w:rsidR="00A63124" w:rsidRDefault="00A63124" w:rsidP="00F31DF9">
      <w:pPr>
        <w:spacing w:before="0" w:line="240" w:lineRule="auto"/>
      </w:pPr>
      <w:r>
        <w:separator/>
      </w:r>
    </w:p>
  </w:footnote>
  <w:footnote w:type="continuationSeparator" w:id="0">
    <w:p w14:paraId="6032859F" w14:textId="77777777" w:rsidR="00A63124" w:rsidRDefault="00A63124" w:rsidP="00F31DF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E0CE" w14:textId="77777777" w:rsidR="001E5463" w:rsidRDefault="001E5463" w:rsidP="000C395E">
    <w:pPr>
      <w:pStyle w:val="Header"/>
      <w:jc w:val="right"/>
    </w:pPr>
    <w:r w:rsidRPr="00B055B1">
      <w:rPr>
        <w:noProof/>
      </w:rPr>
      <w:drawing>
        <wp:inline distT="0" distB="0" distL="0" distR="0" wp14:anchorId="0CB19995" wp14:editId="145DB363">
          <wp:extent cx="711105" cy="354841"/>
          <wp:effectExtent l="0" t="0" r="0" b="7620"/>
          <wp:docPr id="1" name="Picture 1" descr="SAP_pref_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P_pref_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82" cy="3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61FCE" w14:textId="77777777" w:rsidR="001E5463" w:rsidRDefault="001E5463" w:rsidP="002D2D38">
    <w:pPr>
      <w:pStyle w:val="Header"/>
      <w:tabs>
        <w:tab w:val="clear" w:pos="6804"/>
        <w:tab w:val="left" w:pos="6845"/>
      </w:tabs>
    </w:pPr>
    <w:r w:rsidRPr="00B055B1">
      <w:rPr>
        <w:noProof/>
      </w:rPr>
      <w:drawing>
        <wp:anchor distT="0" distB="0" distL="114300" distR="114300" simplePos="0" relativeHeight="251667456" behindDoc="0" locked="0" layoutInCell="1" allowOverlap="1" wp14:anchorId="5AD54E3E" wp14:editId="44278E71">
          <wp:simplePos x="0" y="0"/>
          <wp:positionH relativeFrom="column">
            <wp:posOffset>4389575</wp:posOffset>
          </wp:positionH>
          <wp:positionV relativeFrom="paragraph">
            <wp:posOffset>117627</wp:posOffset>
          </wp:positionV>
          <wp:extent cx="711105" cy="354841"/>
          <wp:effectExtent l="19050" t="0" r="0" b="0"/>
          <wp:wrapNone/>
          <wp:docPr id="3" name="Picture 1" descr="SAP_pref_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P_pref_R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1282" cy="356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F4F124E" w14:textId="77777777" w:rsidR="001E5463" w:rsidRDefault="001E5463" w:rsidP="00F95303">
    <w:pPr>
      <w:pStyle w:val="Header"/>
      <w:tabs>
        <w:tab w:val="clear" w:pos="6804"/>
        <w:tab w:val="left" w:pos="68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9A7"/>
    <w:multiLevelType w:val="hybridMultilevel"/>
    <w:tmpl w:val="710430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237E2"/>
    <w:multiLevelType w:val="hybridMultilevel"/>
    <w:tmpl w:val="0E504DF4"/>
    <w:lvl w:ilvl="0" w:tplc="DD2ED55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i w:val="0"/>
        <w:color w:val="auto"/>
        <w:sz w:val="20"/>
        <w:szCs w:val="20"/>
      </w:rPr>
    </w:lvl>
    <w:lvl w:ilvl="1" w:tplc="FFFFFFFF">
      <w:start w:val="1"/>
      <w:numFmt w:val="decimal"/>
      <w:pStyle w:val="Vereinb"/>
      <w:lvlText w:val="§ %2"/>
      <w:lvlJc w:val="left"/>
      <w:pPr>
        <w:tabs>
          <w:tab w:val="num" w:pos="1522"/>
        </w:tabs>
        <w:ind w:left="1522" w:hanging="44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37892"/>
    <w:multiLevelType w:val="hybridMultilevel"/>
    <w:tmpl w:val="BBC867D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977EA"/>
    <w:multiLevelType w:val="multilevel"/>
    <w:tmpl w:val="5706179C"/>
    <w:lvl w:ilvl="0">
      <w:start w:val="1"/>
      <w:numFmt w:val="decimal"/>
      <w:pStyle w:val="NumList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BF575B"/>
    <w:multiLevelType w:val="hybridMultilevel"/>
    <w:tmpl w:val="019C20F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80098"/>
    <w:multiLevelType w:val="multilevel"/>
    <w:tmpl w:val="2ECCCA92"/>
    <w:lvl w:ilvl="0">
      <w:start w:val="1"/>
      <w:numFmt w:val="decimal"/>
      <w:pStyle w:val="Heading1"/>
      <w:isLgl/>
      <w:lvlText w:val="%1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74"/>
        </w:tabs>
        <w:ind w:left="1474" w:hanging="1474"/>
      </w:pPr>
      <w:rPr>
        <w:b/>
        <w:i w:val="0"/>
        <w:color w:val="000000" w:themeColor="text1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474"/>
        </w:tabs>
        <w:ind w:left="1474" w:hanging="1474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2C6757D"/>
    <w:multiLevelType w:val="hybridMultilevel"/>
    <w:tmpl w:val="1D0A8A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72CF1"/>
    <w:multiLevelType w:val="hybridMultilevel"/>
    <w:tmpl w:val="ADBEE57C"/>
    <w:lvl w:ilvl="0" w:tplc="ED48653C">
      <w:start w:val="1"/>
      <w:numFmt w:val="bullet"/>
      <w:pStyle w:val="List2"/>
      <w:lvlText w:val="-"/>
      <w:lvlJc w:val="left"/>
      <w:pPr>
        <w:ind w:left="1004" w:hanging="360"/>
      </w:pPr>
      <w:rPr>
        <w:rFonts w:ascii="Arial" w:hAnsi="Aria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97C7168"/>
    <w:multiLevelType w:val="hybridMultilevel"/>
    <w:tmpl w:val="E12863E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A4BB2"/>
    <w:multiLevelType w:val="hybridMultilevel"/>
    <w:tmpl w:val="6D28371A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0685E46"/>
    <w:multiLevelType w:val="hybridMultilevel"/>
    <w:tmpl w:val="D1B8408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87622"/>
    <w:multiLevelType w:val="hybridMultilevel"/>
    <w:tmpl w:val="9378E7F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3E1C9A"/>
    <w:multiLevelType w:val="hybridMultilevel"/>
    <w:tmpl w:val="343066A4"/>
    <w:lvl w:ilvl="0" w:tplc="5DA8875C">
      <w:start w:val="1"/>
      <w:numFmt w:val="bullet"/>
      <w:pStyle w:val="DokinhaltL1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F336C"/>
    <w:multiLevelType w:val="hybridMultilevel"/>
    <w:tmpl w:val="9D6E17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531AC9"/>
    <w:multiLevelType w:val="hybridMultilevel"/>
    <w:tmpl w:val="9C086CB6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5D4CB9"/>
    <w:multiLevelType w:val="hybridMultilevel"/>
    <w:tmpl w:val="6AA81E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16288B"/>
    <w:multiLevelType w:val="hybridMultilevel"/>
    <w:tmpl w:val="CF00D0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AF21003"/>
    <w:multiLevelType w:val="hybridMultilevel"/>
    <w:tmpl w:val="C3C4D0B8"/>
    <w:lvl w:ilvl="0" w:tplc="CA8E3CD8">
      <w:start w:val="1"/>
      <w:numFmt w:val="bullet"/>
      <w:pStyle w:val="List4"/>
      <w:lvlText w:val="-"/>
      <w:lvlJc w:val="left"/>
      <w:pPr>
        <w:ind w:left="1571" w:hanging="360"/>
      </w:pPr>
      <w:rPr>
        <w:rFonts w:ascii="Arial" w:hAnsi="Aria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2D365E8"/>
    <w:multiLevelType w:val="hybridMultilevel"/>
    <w:tmpl w:val="4162DC58"/>
    <w:lvl w:ilvl="0" w:tplc="9848A796">
      <w:start w:val="9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A61CE"/>
    <w:multiLevelType w:val="hybridMultilevel"/>
    <w:tmpl w:val="F87078D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BAEC8214">
      <w:start w:val="1"/>
      <w:numFmt w:val="lowerLetter"/>
      <w:lvlText w:val="%2."/>
      <w:lvlJc w:val="left"/>
      <w:pPr>
        <w:ind w:left="1410" w:hanging="69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0139A6"/>
    <w:multiLevelType w:val="hybridMultilevel"/>
    <w:tmpl w:val="8490EA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E60F3"/>
    <w:multiLevelType w:val="hybridMultilevel"/>
    <w:tmpl w:val="D360BD0A"/>
    <w:lvl w:ilvl="0" w:tplc="BC9AF754">
      <w:start w:val="1"/>
      <w:numFmt w:val="bullet"/>
      <w:pStyle w:val="TabellentextBulletpoin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81E37B3"/>
    <w:multiLevelType w:val="hybridMultilevel"/>
    <w:tmpl w:val="14266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82A7D21"/>
    <w:multiLevelType w:val="hybridMultilevel"/>
    <w:tmpl w:val="5F4C59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D0674"/>
    <w:multiLevelType w:val="hybridMultilevel"/>
    <w:tmpl w:val="5BCC14C0"/>
    <w:lvl w:ilvl="0" w:tplc="A0E859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A7F0BD2"/>
    <w:multiLevelType w:val="hybridMultilevel"/>
    <w:tmpl w:val="7FFEB4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CA520A"/>
    <w:multiLevelType w:val="hybridMultilevel"/>
    <w:tmpl w:val="73CCDC2A"/>
    <w:lvl w:ilvl="0" w:tplc="2C74EA6A">
      <w:start w:val="1"/>
      <w:numFmt w:val="bullet"/>
      <w:pStyle w:val="EbeneB"/>
      <w:lvlText w:val=""/>
      <w:lvlJc w:val="left"/>
      <w:pPr>
        <w:ind w:left="1069" w:hanging="360"/>
      </w:pPr>
      <w:rPr>
        <w:rFonts w:ascii="Wingdings" w:hAnsi="Wingdings" w:hint="default"/>
        <w:b w:val="0"/>
        <w:i w:val="0"/>
        <w:color w:val="auto"/>
        <w:sz w:val="20"/>
      </w:rPr>
    </w:lvl>
    <w:lvl w:ilvl="1" w:tplc="0407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67A7508A"/>
    <w:multiLevelType w:val="hybridMultilevel"/>
    <w:tmpl w:val="21448B1C"/>
    <w:lvl w:ilvl="0" w:tplc="F2541D2E">
      <w:start w:val="1"/>
      <w:numFmt w:val="lowerLetter"/>
      <w:pStyle w:val="NumList2"/>
      <w:lvlText w:val="%1."/>
      <w:lvlJc w:val="left"/>
      <w:pPr>
        <w:ind w:left="1089" w:hanging="360"/>
      </w:pPr>
    </w:lvl>
    <w:lvl w:ilvl="1" w:tplc="04070019" w:tentative="1">
      <w:start w:val="1"/>
      <w:numFmt w:val="lowerLetter"/>
      <w:lvlText w:val="%2."/>
      <w:lvlJc w:val="left"/>
      <w:pPr>
        <w:ind w:left="1809" w:hanging="360"/>
      </w:pPr>
    </w:lvl>
    <w:lvl w:ilvl="2" w:tplc="0407001B" w:tentative="1">
      <w:start w:val="1"/>
      <w:numFmt w:val="lowerRoman"/>
      <w:lvlText w:val="%3."/>
      <w:lvlJc w:val="right"/>
      <w:pPr>
        <w:ind w:left="2529" w:hanging="180"/>
      </w:pPr>
    </w:lvl>
    <w:lvl w:ilvl="3" w:tplc="0407000F" w:tentative="1">
      <w:start w:val="1"/>
      <w:numFmt w:val="decimal"/>
      <w:lvlText w:val="%4."/>
      <w:lvlJc w:val="left"/>
      <w:pPr>
        <w:ind w:left="3249" w:hanging="360"/>
      </w:pPr>
    </w:lvl>
    <w:lvl w:ilvl="4" w:tplc="04070019" w:tentative="1">
      <w:start w:val="1"/>
      <w:numFmt w:val="lowerLetter"/>
      <w:lvlText w:val="%5."/>
      <w:lvlJc w:val="left"/>
      <w:pPr>
        <w:ind w:left="3969" w:hanging="360"/>
      </w:pPr>
    </w:lvl>
    <w:lvl w:ilvl="5" w:tplc="0407001B" w:tentative="1">
      <w:start w:val="1"/>
      <w:numFmt w:val="lowerRoman"/>
      <w:lvlText w:val="%6."/>
      <w:lvlJc w:val="right"/>
      <w:pPr>
        <w:ind w:left="4689" w:hanging="180"/>
      </w:pPr>
    </w:lvl>
    <w:lvl w:ilvl="6" w:tplc="0407000F" w:tentative="1">
      <w:start w:val="1"/>
      <w:numFmt w:val="decimal"/>
      <w:lvlText w:val="%7."/>
      <w:lvlJc w:val="left"/>
      <w:pPr>
        <w:ind w:left="5409" w:hanging="360"/>
      </w:pPr>
    </w:lvl>
    <w:lvl w:ilvl="7" w:tplc="04070019" w:tentative="1">
      <w:start w:val="1"/>
      <w:numFmt w:val="lowerLetter"/>
      <w:lvlText w:val="%8."/>
      <w:lvlJc w:val="left"/>
      <w:pPr>
        <w:ind w:left="6129" w:hanging="360"/>
      </w:pPr>
    </w:lvl>
    <w:lvl w:ilvl="8" w:tplc="0407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28" w15:restartNumberingAfterBreak="0">
    <w:nsid w:val="69651FB0"/>
    <w:multiLevelType w:val="hybridMultilevel"/>
    <w:tmpl w:val="BCF0F9A0"/>
    <w:lvl w:ilvl="0" w:tplc="D24673EC">
      <w:start w:val="1"/>
      <w:numFmt w:val="bullet"/>
      <w:pStyle w:val="Lis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423F"/>
    <w:multiLevelType w:val="hybridMultilevel"/>
    <w:tmpl w:val="54221296"/>
    <w:lvl w:ilvl="0" w:tplc="45320C84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B453F"/>
    <w:multiLevelType w:val="hybridMultilevel"/>
    <w:tmpl w:val="910046E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F420E"/>
    <w:multiLevelType w:val="hybridMultilevel"/>
    <w:tmpl w:val="BBD8D39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9341FE1"/>
    <w:multiLevelType w:val="hybridMultilevel"/>
    <w:tmpl w:val="64905554"/>
    <w:lvl w:ilvl="0" w:tplc="091CE168">
      <w:start w:val="1"/>
      <w:numFmt w:val="bullet"/>
      <w:pStyle w:val="DokinhaltL2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1527B0"/>
    <w:multiLevelType w:val="hybridMultilevel"/>
    <w:tmpl w:val="33E2D92E"/>
    <w:lvl w:ilvl="0" w:tplc="BB8A445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F20320A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B4001D"/>
    <w:multiLevelType w:val="hybridMultilevel"/>
    <w:tmpl w:val="25FC775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6327F3"/>
    <w:multiLevelType w:val="hybridMultilevel"/>
    <w:tmpl w:val="BCD606E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E52752"/>
    <w:multiLevelType w:val="hybridMultilevel"/>
    <w:tmpl w:val="14266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9561C5"/>
    <w:multiLevelType w:val="hybridMultilevel"/>
    <w:tmpl w:val="032279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63467">
    <w:abstractNumId w:val="5"/>
  </w:num>
  <w:num w:numId="2" w16cid:durableId="834147209">
    <w:abstractNumId w:val="28"/>
  </w:num>
  <w:num w:numId="3" w16cid:durableId="220678437">
    <w:abstractNumId w:val="7"/>
  </w:num>
  <w:num w:numId="4" w16cid:durableId="618879011">
    <w:abstractNumId w:val="17"/>
  </w:num>
  <w:num w:numId="5" w16cid:durableId="1970669469">
    <w:abstractNumId w:val="29"/>
  </w:num>
  <w:num w:numId="6" w16cid:durableId="100540739">
    <w:abstractNumId w:val="27"/>
  </w:num>
  <w:num w:numId="7" w16cid:durableId="1089692723">
    <w:abstractNumId w:val="1"/>
  </w:num>
  <w:num w:numId="8" w16cid:durableId="97214529">
    <w:abstractNumId w:val="12"/>
  </w:num>
  <w:num w:numId="9" w16cid:durableId="617104227">
    <w:abstractNumId w:val="32"/>
  </w:num>
  <w:num w:numId="10" w16cid:durableId="452751419">
    <w:abstractNumId w:val="29"/>
    <w:lvlOverride w:ilvl="0">
      <w:startOverride w:val="1"/>
    </w:lvlOverride>
  </w:num>
  <w:num w:numId="11" w16cid:durableId="898446020">
    <w:abstractNumId w:val="29"/>
    <w:lvlOverride w:ilvl="0">
      <w:startOverride w:val="1"/>
    </w:lvlOverride>
  </w:num>
  <w:num w:numId="12" w16cid:durableId="1873885889">
    <w:abstractNumId w:val="29"/>
    <w:lvlOverride w:ilvl="0">
      <w:startOverride w:val="1"/>
    </w:lvlOverride>
  </w:num>
  <w:num w:numId="13" w16cid:durableId="158348527">
    <w:abstractNumId w:val="29"/>
    <w:lvlOverride w:ilvl="0">
      <w:startOverride w:val="1"/>
    </w:lvlOverride>
  </w:num>
  <w:num w:numId="14" w16cid:durableId="452284794">
    <w:abstractNumId w:val="16"/>
  </w:num>
  <w:num w:numId="15" w16cid:durableId="1437867101">
    <w:abstractNumId w:val="15"/>
  </w:num>
  <w:num w:numId="16" w16cid:durableId="1517305320">
    <w:abstractNumId w:val="13"/>
  </w:num>
  <w:num w:numId="17" w16cid:durableId="398016411">
    <w:abstractNumId w:val="25"/>
  </w:num>
  <w:num w:numId="18" w16cid:durableId="1154368235">
    <w:abstractNumId w:val="36"/>
  </w:num>
  <w:num w:numId="19" w16cid:durableId="2102599280">
    <w:abstractNumId w:val="31"/>
  </w:num>
  <w:num w:numId="20" w16cid:durableId="1464426384">
    <w:abstractNumId w:val="9"/>
  </w:num>
  <w:num w:numId="21" w16cid:durableId="1984114321">
    <w:abstractNumId w:val="11"/>
  </w:num>
  <w:num w:numId="22" w16cid:durableId="1685980462">
    <w:abstractNumId w:val="22"/>
  </w:num>
  <w:num w:numId="23" w16cid:durableId="93181518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6831963">
    <w:abstractNumId w:val="6"/>
  </w:num>
  <w:num w:numId="25" w16cid:durableId="1745494259">
    <w:abstractNumId w:val="10"/>
  </w:num>
  <w:num w:numId="26" w16cid:durableId="9810843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58572478">
    <w:abstractNumId w:val="27"/>
    <w:lvlOverride w:ilvl="0">
      <w:startOverride w:val="1"/>
    </w:lvlOverride>
  </w:num>
  <w:num w:numId="28" w16cid:durableId="18970371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33229426">
    <w:abstractNumId w:val="27"/>
    <w:lvlOverride w:ilvl="0">
      <w:startOverride w:val="1"/>
    </w:lvlOverride>
  </w:num>
  <w:num w:numId="30" w16cid:durableId="252980286">
    <w:abstractNumId w:val="27"/>
    <w:lvlOverride w:ilvl="0">
      <w:startOverride w:val="1"/>
    </w:lvlOverride>
  </w:num>
  <w:num w:numId="31" w16cid:durableId="1026101635">
    <w:abstractNumId w:val="29"/>
    <w:lvlOverride w:ilvl="0">
      <w:startOverride w:val="1"/>
    </w:lvlOverride>
  </w:num>
  <w:num w:numId="32" w16cid:durableId="2038237628">
    <w:abstractNumId w:val="29"/>
    <w:lvlOverride w:ilvl="0">
      <w:startOverride w:val="1"/>
    </w:lvlOverride>
  </w:num>
  <w:num w:numId="33" w16cid:durableId="1089960444">
    <w:abstractNumId w:val="29"/>
    <w:lvlOverride w:ilvl="0">
      <w:startOverride w:val="1"/>
    </w:lvlOverride>
  </w:num>
  <w:num w:numId="34" w16cid:durableId="139885573">
    <w:abstractNumId w:val="35"/>
  </w:num>
  <w:num w:numId="35" w16cid:durableId="2098285268">
    <w:abstractNumId w:val="8"/>
  </w:num>
  <w:num w:numId="36" w16cid:durableId="1196193292">
    <w:abstractNumId w:val="2"/>
  </w:num>
  <w:num w:numId="37" w16cid:durableId="1794127094">
    <w:abstractNumId w:val="34"/>
  </w:num>
  <w:num w:numId="38" w16cid:durableId="1455636103">
    <w:abstractNumId w:val="4"/>
  </w:num>
  <w:num w:numId="39" w16cid:durableId="2126541107">
    <w:abstractNumId w:val="23"/>
  </w:num>
  <w:num w:numId="40" w16cid:durableId="478769184">
    <w:abstractNumId w:val="37"/>
  </w:num>
  <w:num w:numId="41" w16cid:durableId="1689981748">
    <w:abstractNumId w:val="30"/>
  </w:num>
  <w:num w:numId="42" w16cid:durableId="1193881705">
    <w:abstractNumId w:val="20"/>
  </w:num>
  <w:num w:numId="43" w16cid:durableId="1979646689">
    <w:abstractNumId w:val="33"/>
  </w:num>
  <w:num w:numId="44" w16cid:durableId="854924042">
    <w:abstractNumId w:val="19"/>
  </w:num>
  <w:num w:numId="45" w16cid:durableId="758404743">
    <w:abstractNumId w:val="0"/>
  </w:num>
  <w:num w:numId="46" w16cid:durableId="1908221624">
    <w:abstractNumId w:val="14"/>
  </w:num>
  <w:num w:numId="47" w16cid:durableId="1378895346">
    <w:abstractNumId w:val="3"/>
  </w:num>
  <w:num w:numId="48" w16cid:durableId="547913701">
    <w:abstractNumId w:val="18"/>
  </w:num>
  <w:num w:numId="49" w16cid:durableId="1457992127">
    <w:abstractNumId w:val="26"/>
  </w:num>
  <w:num w:numId="50" w16cid:durableId="574632420">
    <w:abstractNumId w:val="21"/>
  </w:num>
  <w:num w:numId="51" w16cid:durableId="611328349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075"/>
    <w:rsid w:val="0000043E"/>
    <w:rsid w:val="000029D7"/>
    <w:rsid w:val="00010624"/>
    <w:rsid w:val="00010F9A"/>
    <w:rsid w:val="00013E3D"/>
    <w:rsid w:val="000254CA"/>
    <w:rsid w:val="00033E88"/>
    <w:rsid w:val="0003402B"/>
    <w:rsid w:val="000355D5"/>
    <w:rsid w:val="000460F5"/>
    <w:rsid w:val="000574ED"/>
    <w:rsid w:val="00063D43"/>
    <w:rsid w:val="0006646E"/>
    <w:rsid w:val="0007200C"/>
    <w:rsid w:val="00072114"/>
    <w:rsid w:val="0007587E"/>
    <w:rsid w:val="0007593D"/>
    <w:rsid w:val="00082C7B"/>
    <w:rsid w:val="0008776F"/>
    <w:rsid w:val="000879CA"/>
    <w:rsid w:val="0009377A"/>
    <w:rsid w:val="00095F5E"/>
    <w:rsid w:val="00095F6F"/>
    <w:rsid w:val="000A1FED"/>
    <w:rsid w:val="000A4D3B"/>
    <w:rsid w:val="000A6F35"/>
    <w:rsid w:val="000A7424"/>
    <w:rsid w:val="000B0D4F"/>
    <w:rsid w:val="000C0ABD"/>
    <w:rsid w:val="000C395E"/>
    <w:rsid w:val="000C49D6"/>
    <w:rsid w:val="000C5DF4"/>
    <w:rsid w:val="000D0F44"/>
    <w:rsid w:val="000D0FC3"/>
    <w:rsid w:val="000D1EA2"/>
    <w:rsid w:val="000D2325"/>
    <w:rsid w:val="000D3222"/>
    <w:rsid w:val="000D6467"/>
    <w:rsid w:val="000E48FE"/>
    <w:rsid w:val="000E5EDA"/>
    <w:rsid w:val="000E60AB"/>
    <w:rsid w:val="000F443F"/>
    <w:rsid w:val="000F60BA"/>
    <w:rsid w:val="000F60E7"/>
    <w:rsid w:val="00107738"/>
    <w:rsid w:val="00116794"/>
    <w:rsid w:val="0012409C"/>
    <w:rsid w:val="00130E57"/>
    <w:rsid w:val="00133F04"/>
    <w:rsid w:val="0013468C"/>
    <w:rsid w:val="0013567F"/>
    <w:rsid w:val="0013654A"/>
    <w:rsid w:val="0013728E"/>
    <w:rsid w:val="00137D7F"/>
    <w:rsid w:val="00137F65"/>
    <w:rsid w:val="00141EDA"/>
    <w:rsid w:val="0014539E"/>
    <w:rsid w:val="0014557C"/>
    <w:rsid w:val="00152E98"/>
    <w:rsid w:val="00153607"/>
    <w:rsid w:val="001550B0"/>
    <w:rsid w:val="0016062D"/>
    <w:rsid w:val="001643D4"/>
    <w:rsid w:val="00167081"/>
    <w:rsid w:val="00167E8C"/>
    <w:rsid w:val="00175B22"/>
    <w:rsid w:val="00175F1F"/>
    <w:rsid w:val="0019093E"/>
    <w:rsid w:val="001923AB"/>
    <w:rsid w:val="00193FE0"/>
    <w:rsid w:val="001A183C"/>
    <w:rsid w:val="001A7CDC"/>
    <w:rsid w:val="001B190F"/>
    <w:rsid w:val="001B19B5"/>
    <w:rsid w:val="001B4A47"/>
    <w:rsid w:val="001B5536"/>
    <w:rsid w:val="001C05E3"/>
    <w:rsid w:val="001C21F6"/>
    <w:rsid w:val="001C236D"/>
    <w:rsid w:val="001C44A5"/>
    <w:rsid w:val="001C5DA3"/>
    <w:rsid w:val="001D5802"/>
    <w:rsid w:val="001D6972"/>
    <w:rsid w:val="001E08C6"/>
    <w:rsid w:val="001E5463"/>
    <w:rsid w:val="001F06D4"/>
    <w:rsid w:val="001F2FDE"/>
    <w:rsid w:val="001F3950"/>
    <w:rsid w:val="00202DFE"/>
    <w:rsid w:val="00203478"/>
    <w:rsid w:val="0020556F"/>
    <w:rsid w:val="00206C02"/>
    <w:rsid w:val="00215BB8"/>
    <w:rsid w:val="00216238"/>
    <w:rsid w:val="00236834"/>
    <w:rsid w:val="00244976"/>
    <w:rsid w:val="00252B71"/>
    <w:rsid w:val="00255E76"/>
    <w:rsid w:val="00256C8F"/>
    <w:rsid w:val="00257F2F"/>
    <w:rsid w:val="002615B6"/>
    <w:rsid w:val="002627C6"/>
    <w:rsid w:val="00263001"/>
    <w:rsid w:val="002677BC"/>
    <w:rsid w:val="0027677F"/>
    <w:rsid w:val="002816E7"/>
    <w:rsid w:val="002829B1"/>
    <w:rsid w:val="0028564F"/>
    <w:rsid w:val="00287F48"/>
    <w:rsid w:val="00291408"/>
    <w:rsid w:val="00294404"/>
    <w:rsid w:val="002953C6"/>
    <w:rsid w:val="00295C51"/>
    <w:rsid w:val="00295D73"/>
    <w:rsid w:val="00296F88"/>
    <w:rsid w:val="00297467"/>
    <w:rsid w:val="002A3E79"/>
    <w:rsid w:val="002A3F80"/>
    <w:rsid w:val="002A6099"/>
    <w:rsid w:val="002A7A00"/>
    <w:rsid w:val="002B1259"/>
    <w:rsid w:val="002B7AE8"/>
    <w:rsid w:val="002C628A"/>
    <w:rsid w:val="002C6E7E"/>
    <w:rsid w:val="002D16B2"/>
    <w:rsid w:val="002D2D38"/>
    <w:rsid w:val="002F74CA"/>
    <w:rsid w:val="003014E0"/>
    <w:rsid w:val="00304E7A"/>
    <w:rsid w:val="00305FB6"/>
    <w:rsid w:val="0032184A"/>
    <w:rsid w:val="003218D7"/>
    <w:rsid w:val="00324323"/>
    <w:rsid w:val="00324CD7"/>
    <w:rsid w:val="00327D41"/>
    <w:rsid w:val="0033400D"/>
    <w:rsid w:val="00335A58"/>
    <w:rsid w:val="00337FEB"/>
    <w:rsid w:val="00340B52"/>
    <w:rsid w:val="00341490"/>
    <w:rsid w:val="00341D71"/>
    <w:rsid w:val="003426A6"/>
    <w:rsid w:val="00342971"/>
    <w:rsid w:val="003465C6"/>
    <w:rsid w:val="00346D9F"/>
    <w:rsid w:val="00347B2D"/>
    <w:rsid w:val="00360286"/>
    <w:rsid w:val="00365E61"/>
    <w:rsid w:val="00366B0B"/>
    <w:rsid w:val="00376075"/>
    <w:rsid w:val="003807A6"/>
    <w:rsid w:val="00381036"/>
    <w:rsid w:val="00381109"/>
    <w:rsid w:val="00383F69"/>
    <w:rsid w:val="0038449B"/>
    <w:rsid w:val="0039025F"/>
    <w:rsid w:val="003904F0"/>
    <w:rsid w:val="0039131F"/>
    <w:rsid w:val="00394A4F"/>
    <w:rsid w:val="00395062"/>
    <w:rsid w:val="00397C1A"/>
    <w:rsid w:val="003A2963"/>
    <w:rsid w:val="003A2B29"/>
    <w:rsid w:val="003A4B6C"/>
    <w:rsid w:val="003B0C9F"/>
    <w:rsid w:val="003B4C69"/>
    <w:rsid w:val="003C013C"/>
    <w:rsid w:val="003C108A"/>
    <w:rsid w:val="003C418B"/>
    <w:rsid w:val="003C7991"/>
    <w:rsid w:val="003D0690"/>
    <w:rsid w:val="003D321E"/>
    <w:rsid w:val="003E28FF"/>
    <w:rsid w:val="003E3923"/>
    <w:rsid w:val="003E5DBA"/>
    <w:rsid w:val="003F2885"/>
    <w:rsid w:val="003F3E3A"/>
    <w:rsid w:val="003F5D23"/>
    <w:rsid w:val="003F654A"/>
    <w:rsid w:val="00400C9A"/>
    <w:rsid w:val="00401AA7"/>
    <w:rsid w:val="00403504"/>
    <w:rsid w:val="004056CF"/>
    <w:rsid w:val="00405848"/>
    <w:rsid w:val="00407188"/>
    <w:rsid w:val="00411850"/>
    <w:rsid w:val="0041238C"/>
    <w:rsid w:val="00415531"/>
    <w:rsid w:val="00421271"/>
    <w:rsid w:val="00422352"/>
    <w:rsid w:val="00422976"/>
    <w:rsid w:val="00424F97"/>
    <w:rsid w:val="0042769F"/>
    <w:rsid w:val="00432180"/>
    <w:rsid w:val="004328C2"/>
    <w:rsid w:val="0044293F"/>
    <w:rsid w:val="00446A67"/>
    <w:rsid w:val="0045325A"/>
    <w:rsid w:val="00460DB6"/>
    <w:rsid w:val="0046125C"/>
    <w:rsid w:val="00466906"/>
    <w:rsid w:val="004716B8"/>
    <w:rsid w:val="00471DF1"/>
    <w:rsid w:val="0047237A"/>
    <w:rsid w:val="0047502E"/>
    <w:rsid w:val="004826BC"/>
    <w:rsid w:val="00490BA2"/>
    <w:rsid w:val="004915CC"/>
    <w:rsid w:val="00492BB6"/>
    <w:rsid w:val="00495B09"/>
    <w:rsid w:val="004A3E77"/>
    <w:rsid w:val="004A6972"/>
    <w:rsid w:val="004B6FC1"/>
    <w:rsid w:val="004C2739"/>
    <w:rsid w:val="004C5501"/>
    <w:rsid w:val="004C58D4"/>
    <w:rsid w:val="004C777B"/>
    <w:rsid w:val="004C7BE1"/>
    <w:rsid w:val="004E1D5C"/>
    <w:rsid w:val="004E746A"/>
    <w:rsid w:val="004F142A"/>
    <w:rsid w:val="004F1894"/>
    <w:rsid w:val="004F2B42"/>
    <w:rsid w:val="004F2D44"/>
    <w:rsid w:val="004F4134"/>
    <w:rsid w:val="004F42C1"/>
    <w:rsid w:val="004F66FF"/>
    <w:rsid w:val="004F71CE"/>
    <w:rsid w:val="004F75FC"/>
    <w:rsid w:val="005005A2"/>
    <w:rsid w:val="00504743"/>
    <w:rsid w:val="00512F06"/>
    <w:rsid w:val="00515A2C"/>
    <w:rsid w:val="00515B61"/>
    <w:rsid w:val="00520AF3"/>
    <w:rsid w:val="005231F2"/>
    <w:rsid w:val="00527815"/>
    <w:rsid w:val="0053092D"/>
    <w:rsid w:val="005344AB"/>
    <w:rsid w:val="00534DC6"/>
    <w:rsid w:val="00535A73"/>
    <w:rsid w:val="00546322"/>
    <w:rsid w:val="00550B5B"/>
    <w:rsid w:val="00557075"/>
    <w:rsid w:val="00561CCE"/>
    <w:rsid w:val="0057120A"/>
    <w:rsid w:val="00571A9D"/>
    <w:rsid w:val="00571FF9"/>
    <w:rsid w:val="0057376F"/>
    <w:rsid w:val="00576032"/>
    <w:rsid w:val="00576D05"/>
    <w:rsid w:val="0057751C"/>
    <w:rsid w:val="005828DB"/>
    <w:rsid w:val="00582AB3"/>
    <w:rsid w:val="005840A0"/>
    <w:rsid w:val="0058466D"/>
    <w:rsid w:val="00592D87"/>
    <w:rsid w:val="0059457E"/>
    <w:rsid w:val="005976D7"/>
    <w:rsid w:val="005A4332"/>
    <w:rsid w:val="005A62BE"/>
    <w:rsid w:val="005B4074"/>
    <w:rsid w:val="005B51A9"/>
    <w:rsid w:val="005C4687"/>
    <w:rsid w:val="005C55C6"/>
    <w:rsid w:val="005C65BF"/>
    <w:rsid w:val="005D4758"/>
    <w:rsid w:val="005D6AA7"/>
    <w:rsid w:val="005E0CD2"/>
    <w:rsid w:val="005E5DD7"/>
    <w:rsid w:val="005E5DF5"/>
    <w:rsid w:val="005F00E8"/>
    <w:rsid w:val="005F081D"/>
    <w:rsid w:val="005F2241"/>
    <w:rsid w:val="005F36E2"/>
    <w:rsid w:val="005F5752"/>
    <w:rsid w:val="00602EBE"/>
    <w:rsid w:val="00613282"/>
    <w:rsid w:val="0061527B"/>
    <w:rsid w:val="0062370A"/>
    <w:rsid w:val="006248B2"/>
    <w:rsid w:val="00635464"/>
    <w:rsid w:val="0064212B"/>
    <w:rsid w:val="00647084"/>
    <w:rsid w:val="0065320D"/>
    <w:rsid w:val="00653BFF"/>
    <w:rsid w:val="0065577A"/>
    <w:rsid w:val="00656EEB"/>
    <w:rsid w:val="00657969"/>
    <w:rsid w:val="006657F9"/>
    <w:rsid w:val="0067025D"/>
    <w:rsid w:val="00672AD0"/>
    <w:rsid w:val="00673AF3"/>
    <w:rsid w:val="006812FF"/>
    <w:rsid w:val="00681C65"/>
    <w:rsid w:val="006862D4"/>
    <w:rsid w:val="00686852"/>
    <w:rsid w:val="0068697A"/>
    <w:rsid w:val="00693E91"/>
    <w:rsid w:val="006A6383"/>
    <w:rsid w:val="006A75EE"/>
    <w:rsid w:val="006C415A"/>
    <w:rsid w:val="006C4CC8"/>
    <w:rsid w:val="006D148D"/>
    <w:rsid w:val="006D2460"/>
    <w:rsid w:val="006E1FBA"/>
    <w:rsid w:val="006E2C6C"/>
    <w:rsid w:val="006E7DD8"/>
    <w:rsid w:val="006F5E9D"/>
    <w:rsid w:val="006F6215"/>
    <w:rsid w:val="007015F5"/>
    <w:rsid w:val="0070170C"/>
    <w:rsid w:val="00701A7B"/>
    <w:rsid w:val="00704305"/>
    <w:rsid w:val="0071077F"/>
    <w:rsid w:val="00711001"/>
    <w:rsid w:val="00714DBE"/>
    <w:rsid w:val="00715CB8"/>
    <w:rsid w:val="00727AF9"/>
    <w:rsid w:val="00735696"/>
    <w:rsid w:val="00745D30"/>
    <w:rsid w:val="007474D1"/>
    <w:rsid w:val="007501D2"/>
    <w:rsid w:val="00751E01"/>
    <w:rsid w:val="00752D4B"/>
    <w:rsid w:val="0075369E"/>
    <w:rsid w:val="007802EF"/>
    <w:rsid w:val="00782D72"/>
    <w:rsid w:val="00783958"/>
    <w:rsid w:val="00791187"/>
    <w:rsid w:val="007A2501"/>
    <w:rsid w:val="007A481F"/>
    <w:rsid w:val="007B1A21"/>
    <w:rsid w:val="007B3D5D"/>
    <w:rsid w:val="007B5DC5"/>
    <w:rsid w:val="007B68FF"/>
    <w:rsid w:val="007C1711"/>
    <w:rsid w:val="007C729C"/>
    <w:rsid w:val="007D236C"/>
    <w:rsid w:val="007D4BE7"/>
    <w:rsid w:val="007D56EE"/>
    <w:rsid w:val="007E170A"/>
    <w:rsid w:val="007E1756"/>
    <w:rsid w:val="007E2AA4"/>
    <w:rsid w:val="007E51A2"/>
    <w:rsid w:val="007F0B64"/>
    <w:rsid w:val="007F62E4"/>
    <w:rsid w:val="00800B29"/>
    <w:rsid w:val="008276E0"/>
    <w:rsid w:val="008323CF"/>
    <w:rsid w:val="00837621"/>
    <w:rsid w:val="00840783"/>
    <w:rsid w:val="00840A9E"/>
    <w:rsid w:val="00841439"/>
    <w:rsid w:val="008433ED"/>
    <w:rsid w:val="008462F3"/>
    <w:rsid w:val="008477D0"/>
    <w:rsid w:val="008521FD"/>
    <w:rsid w:val="00856809"/>
    <w:rsid w:val="00856B32"/>
    <w:rsid w:val="008574D2"/>
    <w:rsid w:val="0086177F"/>
    <w:rsid w:val="00865661"/>
    <w:rsid w:val="008676A3"/>
    <w:rsid w:val="00867934"/>
    <w:rsid w:val="0088093B"/>
    <w:rsid w:val="008827CC"/>
    <w:rsid w:val="00882D48"/>
    <w:rsid w:val="00890428"/>
    <w:rsid w:val="00890EFF"/>
    <w:rsid w:val="008B0010"/>
    <w:rsid w:val="008B37C2"/>
    <w:rsid w:val="008B57D9"/>
    <w:rsid w:val="008B6189"/>
    <w:rsid w:val="008C2268"/>
    <w:rsid w:val="008C254C"/>
    <w:rsid w:val="008C30FF"/>
    <w:rsid w:val="008D7425"/>
    <w:rsid w:val="008E08EB"/>
    <w:rsid w:val="008E1EDB"/>
    <w:rsid w:val="008E456E"/>
    <w:rsid w:val="008E6494"/>
    <w:rsid w:val="008F0C44"/>
    <w:rsid w:val="008F190E"/>
    <w:rsid w:val="008F1FB8"/>
    <w:rsid w:val="008F46A9"/>
    <w:rsid w:val="008F46CA"/>
    <w:rsid w:val="008F4F2D"/>
    <w:rsid w:val="00903DD3"/>
    <w:rsid w:val="00904DEB"/>
    <w:rsid w:val="00907722"/>
    <w:rsid w:val="00915FFD"/>
    <w:rsid w:val="00917EA8"/>
    <w:rsid w:val="00934636"/>
    <w:rsid w:val="0094335E"/>
    <w:rsid w:val="0094394C"/>
    <w:rsid w:val="00943958"/>
    <w:rsid w:val="0095392C"/>
    <w:rsid w:val="009551BE"/>
    <w:rsid w:val="00955961"/>
    <w:rsid w:val="00956672"/>
    <w:rsid w:val="0096273A"/>
    <w:rsid w:val="00965408"/>
    <w:rsid w:val="00966086"/>
    <w:rsid w:val="00967647"/>
    <w:rsid w:val="00967960"/>
    <w:rsid w:val="00970E8C"/>
    <w:rsid w:val="00970F33"/>
    <w:rsid w:val="00971FF8"/>
    <w:rsid w:val="009736C2"/>
    <w:rsid w:val="009740D6"/>
    <w:rsid w:val="00975980"/>
    <w:rsid w:val="00991D24"/>
    <w:rsid w:val="0099238D"/>
    <w:rsid w:val="00992989"/>
    <w:rsid w:val="0099332E"/>
    <w:rsid w:val="0099516B"/>
    <w:rsid w:val="009B0EED"/>
    <w:rsid w:val="009C038B"/>
    <w:rsid w:val="009C1211"/>
    <w:rsid w:val="009C3F46"/>
    <w:rsid w:val="009C6087"/>
    <w:rsid w:val="009D0EE1"/>
    <w:rsid w:val="009D170F"/>
    <w:rsid w:val="009D6FB3"/>
    <w:rsid w:val="009E2867"/>
    <w:rsid w:val="009E5372"/>
    <w:rsid w:val="009E65E1"/>
    <w:rsid w:val="009F07DF"/>
    <w:rsid w:val="009F3406"/>
    <w:rsid w:val="00A008A5"/>
    <w:rsid w:val="00A055E1"/>
    <w:rsid w:val="00A12D99"/>
    <w:rsid w:val="00A16B2F"/>
    <w:rsid w:val="00A20BF5"/>
    <w:rsid w:val="00A264FE"/>
    <w:rsid w:val="00A270B6"/>
    <w:rsid w:val="00A27614"/>
    <w:rsid w:val="00A31A64"/>
    <w:rsid w:val="00A31C03"/>
    <w:rsid w:val="00A33D01"/>
    <w:rsid w:val="00A4181E"/>
    <w:rsid w:val="00A41C82"/>
    <w:rsid w:val="00A444FC"/>
    <w:rsid w:val="00A53F75"/>
    <w:rsid w:val="00A553C3"/>
    <w:rsid w:val="00A57338"/>
    <w:rsid w:val="00A578EF"/>
    <w:rsid w:val="00A63124"/>
    <w:rsid w:val="00A70D12"/>
    <w:rsid w:val="00A74327"/>
    <w:rsid w:val="00A74640"/>
    <w:rsid w:val="00A81E55"/>
    <w:rsid w:val="00A838A0"/>
    <w:rsid w:val="00A94721"/>
    <w:rsid w:val="00A9796B"/>
    <w:rsid w:val="00AA0720"/>
    <w:rsid w:val="00AA3B52"/>
    <w:rsid w:val="00AB0D8C"/>
    <w:rsid w:val="00AB38C9"/>
    <w:rsid w:val="00AB6C87"/>
    <w:rsid w:val="00AB72AD"/>
    <w:rsid w:val="00AB752F"/>
    <w:rsid w:val="00AC2D84"/>
    <w:rsid w:val="00AC34FA"/>
    <w:rsid w:val="00AC3C30"/>
    <w:rsid w:val="00AC50B1"/>
    <w:rsid w:val="00AD3C44"/>
    <w:rsid w:val="00AE03D2"/>
    <w:rsid w:val="00AE1199"/>
    <w:rsid w:val="00AE3708"/>
    <w:rsid w:val="00AE43DF"/>
    <w:rsid w:val="00AE4A77"/>
    <w:rsid w:val="00AE4E11"/>
    <w:rsid w:val="00AE72C4"/>
    <w:rsid w:val="00AE75B7"/>
    <w:rsid w:val="00AF052B"/>
    <w:rsid w:val="00B014B7"/>
    <w:rsid w:val="00B04072"/>
    <w:rsid w:val="00B04452"/>
    <w:rsid w:val="00B055B1"/>
    <w:rsid w:val="00B10D21"/>
    <w:rsid w:val="00B132CA"/>
    <w:rsid w:val="00B20F5F"/>
    <w:rsid w:val="00B21DC6"/>
    <w:rsid w:val="00B2508B"/>
    <w:rsid w:val="00B25844"/>
    <w:rsid w:val="00B27741"/>
    <w:rsid w:val="00B3591A"/>
    <w:rsid w:val="00B369C8"/>
    <w:rsid w:val="00B4287A"/>
    <w:rsid w:val="00B472F1"/>
    <w:rsid w:val="00B50173"/>
    <w:rsid w:val="00B54ED8"/>
    <w:rsid w:val="00B56B5F"/>
    <w:rsid w:val="00B61125"/>
    <w:rsid w:val="00B61218"/>
    <w:rsid w:val="00B63285"/>
    <w:rsid w:val="00B6758C"/>
    <w:rsid w:val="00B714EF"/>
    <w:rsid w:val="00B719E5"/>
    <w:rsid w:val="00B746AA"/>
    <w:rsid w:val="00B7632F"/>
    <w:rsid w:val="00B80FCD"/>
    <w:rsid w:val="00B92656"/>
    <w:rsid w:val="00B976A9"/>
    <w:rsid w:val="00BA51A5"/>
    <w:rsid w:val="00BA5D06"/>
    <w:rsid w:val="00BA732E"/>
    <w:rsid w:val="00BB3440"/>
    <w:rsid w:val="00BC01E0"/>
    <w:rsid w:val="00BC12CA"/>
    <w:rsid w:val="00BC1712"/>
    <w:rsid w:val="00BC1C1C"/>
    <w:rsid w:val="00BD2E05"/>
    <w:rsid w:val="00BD6BF2"/>
    <w:rsid w:val="00BE460A"/>
    <w:rsid w:val="00BE5AD8"/>
    <w:rsid w:val="00BE5C65"/>
    <w:rsid w:val="00BE6EF7"/>
    <w:rsid w:val="00BF5033"/>
    <w:rsid w:val="00C12903"/>
    <w:rsid w:val="00C241C9"/>
    <w:rsid w:val="00C242C2"/>
    <w:rsid w:val="00C24FC4"/>
    <w:rsid w:val="00C27F8F"/>
    <w:rsid w:val="00C33A66"/>
    <w:rsid w:val="00C42612"/>
    <w:rsid w:val="00C43FAE"/>
    <w:rsid w:val="00C50373"/>
    <w:rsid w:val="00C53064"/>
    <w:rsid w:val="00C5361C"/>
    <w:rsid w:val="00C55E2A"/>
    <w:rsid w:val="00C61870"/>
    <w:rsid w:val="00C6745B"/>
    <w:rsid w:val="00C67B62"/>
    <w:rsid w:val="00C7065D"/>
    <w:rsid w:val="00C71FE9"/>
    <w:rsid w:val="00C75C23"/>
    <w:rsid w:val="00C80409"/>
    <w:rsid w:val="00C807A2"/>
    <w:rsid w:val="00C8389F"/>
    <w:rsid w:val="00C84E7D"/>
    <w:rsid w:val="00C928B0"/>
    <w:rsid w:val="00C9487A"/>
    <w:rsid w:val="00C96FFB"/>
    <w:rsid w:val="00CA3323"/>
    <w:rsid w:val="00CA6767"/>
    <w:rsid w:val="00CB3E9A"/>
    <w:rsid w:val="00CB4209"/>
    <w:rsid w:val="00CB49DA"/>
    <w:rsid w:val="00CB5F84"/>
    <w:rsid w:val="00CC0492"/>
    <w:rsid w:val="00CC1D04"/>
    <w:rsid w:val="00CC3BA8"/>
    <w:rsid w:val="00CC5726"/>
    <w:rsid w:val="00CD1B7E"/>
    <w:rsid w:val="00CD212D"/>
    <w:rsid w:val="00CD2360"/>
    <w:rsid w:val="00CD40BF"/>
    <w:rsid w:val="00CD56AB"/>
    <w:rsid w:val="00CD5843"/>
    <w:rsid w:val="00CD5F6D"/>
    <w:rsid w:val="00CD7C0E"/>
    <w:rsid w:val="00CE436F"/>
    <w:rsid w:val="00CE7107"/>
    <w:rsid w:val="00CF6990"/>
    <w:rsid w:val="00CF6C35"/>
    <w:rsid w:val="00D01A96"/>
    <w:rsid w:val="00D06ABF"/>
    <w:rsid w:val="00D06FED"/>
    <w:rsid w:val="00D126DF"/>
    <w:rsid w:val="00D12FE1"/>
    <w:rsid w:val="00D16EA6"/>
    <w:rsid w:val="00D229F4"/>
    <w:rsid w:val="00D23215"/>
    <w:rsid w:val="00D24EB2"/>
    <w:rsid w:val="00D30951"/>
    <w:rsid w:val="00D318B8"/>
    <w:rsid w:val="00D35F41"/>
    <w:rsid w:val="00D378A1"/>
    <w:rsid w:val="00D4392C"/>
    <w:rsid w:val="00D44913"/>
    <w:rsid w:val="00D52B70"/>
    <w:rsid w:val="00D539D0"/>
    <w:rsid w:val="00D53D3E"/>
    <w:rsid w:val="00D562D4"/>
    <w:rsid w:val="00D63CB3"/>
    <w:rsid w:val="00D64EE9"/>
    <w:rsid w:val="00D6722C"/>
    <w:rsid w:val="00D70E19"/>
    <w:rsid w:val="00D760C8"/>
    <w:rsid w:val="00D81787"/>
    <w:rsid w:val="00D82FB2"/>
    <w:rsid w:val="00D83F72"/>
    <w:rsid w:val="00D85D49"/>
    <w:rsid w:val="00D86F53"/>
    <w:rsid w:val="00D87872"/>
    <w:rsid w:val="00D9011B"/>
    <w:rsid w:val="00D90624"/>
    <w:rsid w:val="00DA5FDF"/>
    <w:rsid w:val="00DC0A25"/>
    <w:rsid w:val="00DC71D6"/>
    <w:rsid w:val="00DD1454"/>
    <w:rsid w:val="00DD33EA"/>
    <w:rsid w:val="00DD5A38"/>
    <w:rsid w:val="00DE09CD"/>
    <w:rsid w:val="00DE5E43"/>
    <w:rsid w:val="00DE7195"/>
    <w:rsid w:val="00DF3209"/>
    <w:rsid w:val="00DF53CB"/>
    <w:rsid w:val="00DF73FC"/>
    <w:rsid w:val="00E02022"/>
    <w:rsid w:val="00E0218A"/>
    <w:rsid w:val="00E037D8"/>
    <w:rsid w:val="00E06E6E"/>
    <w:rsid w:val="00E06FBB"/>
    <w:rsid w:val="00E117F1"/>
    <w:rsid w:val="00E1341E"/>
    <w:rsid w:val="00E154A0"/>
    <w:rsid w:val="00E167D4"/>
    <w:rsid w:val="00E200EA"/>
    <w:rsid w:val="00E240AE"/>
    <w:rsid w:val="00E24819"/>
    <w:rsid w:val="00E27650"/>
    <w:rsid w:val="00E33335"/>
    <w:rsid w:val="00E34D74"/>
    <w:rsid w:val="00E448F1"/>
    <w:rsid w:val="00E46B07"/>
    <w:rsid w:val="00E54B7B"/>
    <w:rsid w:val="00E56083"/>
    <w:rsid w:val="00E565D2"/>
    <w:rsid w:val="00E60E1C"/>
    <w:rsid w:val="00E62340"/>
    <w:rsid w:val="00E6387A"/>
    <w:rsid w:val="00E71C6F"/>
    <w:rsid w:val="00E73290"/>
    <w:rsid w:val="00E755DC"/>
    <w:rsid w:val="00E801CC"/>
    <w:rsid w:val="00E82108"/>
    <w:rsid w:val="00E862E2"/>
    <w:rsid w:val="00E920E0"/>
    <w:rsid w:val="00EA484A"/>
    <w:rsid w:val="00EA5237"/>
    <w:rsid w:val="00EA5E34"/>
    <w:rsid w:val="00EA7E45"/>
    <w:rsid w:val="00EB51A9"/>
    <w:rsid w:val="00EC0A0D"/>
    <w:rsid w:val="00EC19B4"/>
    <w:rsid w:val="00EC4CB5"/>
    <w:rsid w:val="00EC68D1"/>
    <w:rsid w:val="00ED4898"/>
    <w:rsid w:val="00EE45C7"/>
    <w:rsid w:val="00EE502E"/>
    <w:rsid w:val="00EF293A"/>
    <w:rsid w:val="00EF583C"/>
    <w:rsid w:val="00EF5957"/>
    <w:rsid w:val="00EF5FA0"/>
    <w:rsid w:val="00EF69F3"/>
    <w:rsid w:val="00F02BC7"/>
    <w:rsid w:val="00F02DFE"/>
    <w:rsid w:val="00F0364C"/>
    <w:rsid w:val="00F048A3"/>
    <w:rsid w:val="00F07986"/>
    <w:rsid w:val="00F10C9B"/>
    <w:rsid w:val="00F1113B"/>
    <w:rsid w:val="00F112B1"/>
    <w:rsid w:val="00F1167E"/>
    <w:rsid w:val="00F11BD3"/>
    <w:rsid w:val="00F201F5"/>
    <w:rsid w:val="00F2021E"/>
    <w:rsid w:val="00F25A35"/>
    <w:rsid w:val="00F31DF9"/>
    <w:rsid w:val="00F345FD"/>
    <w:rsid w:val="00F37131"/>
    <w:rsid w:val="00F371C7"/>
    <w:rsid w:val="00F4014E"/>
    <w:rsid w:val="00F4280C"/>
    <w:rsid w:val="00F46B53"/>
    <w:rsid w:val="00F57511"/>
    <w:rsid w:val="00F60C56"/>
    <w:rsid w:val="00F61D1B"/>
    <w:rsid w:val="00F64715"/>
    <w:rsid w:val="00F6750B"/>
    <w:rsid w:val="00F74332"/>
    <w:rsid w:val="00F755B6"/>
    <w:rsid w:val="00F83DD4"/>
    <w:rsid w:val="00F83E34"/>
    <w:rsid w:val="00F858EF"/>
    <w:rsid w:val="00F907AA"/>
    <w:rsid w:val="00F94D23"/>
    <w:rsid w:val="00F94FB3"/>
    <w:rsid w:val="00F95303"/>
    <w:rsid w:val="00F95AFD"/>
    <w:rsid w:val="00FA3774"/>
    <w:rsid w:val="00FA5060"/>
    <w:rsid w:val="00FA783C"/>
    <w:rsid w:val="00FB699C"/>
    <w:rsid w:val="00FB6D88"/>
    <w:rsid w:val="00FB773A"/>
    <w:rsid w:val="00FC0475"/>
    <w:rsid w:val="00FC1F08"/>
    <w:rsid w:val="00FC47B2"/>
    <w:rsid w:val="00FC4ABB"/>
    <w:rsid w:val="00FD0B1B"/>
    <w:rsid w:val="00FD6BAD"/>
    <w:rsid w:val="00FD70D2"/>
    <w:rsid w:val="00FE0F5C"/>
    <w:rsid w:val="00FE0FBC"/>
    <w:rsid w:val="00FE5079"/>
    <w:rsid w:val="00FE51E3"/>
    <w:rsid w:val="00FE5966"/>
    <w:rsid w:val="00FE7C6A"/>
    <w:rsid w:val="00FF1129"/>
    <w:rsid w:val="00FF19D3"/>
    <w:rsid w:val="00FF20B3"/>
    <w:rsid w:val="00FF23DF"/>
    <w:rsid w:val="00FF23E7"/>
    <w:rsid w:val="00FF7827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5636E"/>
  <w15:docId w15:val="{242C92F4-6B9C-4884-BCAE-749D166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iPriority="0" w:unhideWhenUsed="1" w:qFormat="1"/>
    <w:lsdException w:name="List 3" w:semiHidden="1" w:uiPriority="0" w:unhideWhenUsed="1" w:qFormat="1"/>
    <w:lsdException w:name="List 4" w:semiHidden="1" w:uiPriority="0" w:unhideWhenUsed="1" w:qFormat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6745B"/>
    <w:pPr>
      <w:spacing w:after="0" w:line="320" w:lineRule="atLeast"/>
    </w:pPr>
    <w:rPr>
      <w:rFonts w:ascii="Arial" w:eastAsia="Times New Roman" w:hAnsi="Arial" w:cs="Times New Roman"/>
      <w:sz w:val="20"/>
      <w:szCs w:val="24"/>
      <w:lang w:eastAsia="de-DE"/>
    </w:rPr>
  </w:style>
  <w:style w:type="paragraph" w:styleId="Heading1">
    <w:name w:val="heading 1"/>
    <w:basedOn w:val="Text"/>
    <w:next w:val="Text"/>
    <w:link w:val="Heading1Char"/>
    <w:qFormat/>
    <w:rsid w:val="004A6972"/>
    <w:pPr>
      <w:keepNext/>
      <w:keepLines/>
      <w:numPr>
        <w:numId w:val="1"/>
      </w:numPr>
      <w:spacing w:before="360" w:after="240"/>
      <w:jc w:val="left"/>
      <w:outlineLvl w:val="0"/>
    </w:pPr>
    <w:rPr>
      <w:b/>
      <w:kern w:val="28"/>
      <w:sz w:val="26"/>
      <w:lang w:eastAsia="de-DE"/>
    </w:rPr>
  </w:style>
  <w:style w:type="paragraph" w:styleId="Heading2">
    <w:name w:val="heading 2"/>
    <w:basedOn w:val="Heading1"/>
    <w:next w:val="Text"/>
    <w:link w:val="Heading2Char"/>
    <w:qFormat/>
    <w:rsid w:val="00F74332"/>
    <w:pPr>
      <w:numPr>
        <w:ilvl w:val="1"/>
      </w:numPr>
      <w:spacing w:before="240" w:after="0"/>
      <w:outlineLvl w:val="1"/>
    </w:pPr>
    <w:rPr>
      <w:sz w:val="22"/>
    </w:rPr>
  </w:style>
  <w:style w:type="paragraph" w:styleId="Heading3">
    <w:name w:val="heading 3"/>
    <w:basedOn w:val="Heading1"/>
    <w:next w:val="Text"/>
    <w:link w:val="Heading3Char"/>
    <w:qFormat/>
    <w:rsid w:val="00F74332"/>
    <w:pPr>
      <w:numPr>
        <w:ilvl w:val="2"/>
      </w:numPr>
      <w:spacing w:before="240" w:after="0"/>
      <w:outlineLvl w:val="2"/>
    </w:pPr>
    <w:rPr>
      <w:sz w:val="20"/>
    </w:rPr>
  </w:style>
  <w:style w:type="paragraph" w:styleId="Heading4">
    <w:name w:val="heading 4"/>
    <w:basedOn w:val="Heading1"/>
    <w:next w:val="Text"/>
    <w:link w:val="Heading4Char"/>
    <w:qFormat/>
    <w:rsid w:val="00F74332"/>
    <w:pPr>
      <w:numPr>
        <w:ilvl w:val="3"/>
      </w:numPr>
      <w:spacing w:before="240" w:after="0"/>
      <w:outlineLvl w:val="3"/>
    </w:pPr>
    <w:rPr>
      <w:sz w:val="20"/>
    </w:rPr>
  </w:style>
  <w:style w:type="paragraph" w:styleId="Heading5">
    <w:name w:val="heading 5"/>
    <w:basedOn w:val="Heading1"/>
    <w:next w:val="Text"/>
    <w:link w:val="Heading5Char"/>
    <w:qFormat/>
    <w:rsid w:val="00F345FD"/>
    <w:pPr>
      <w:numPr>
        <w:ilvl w:val="4"/>
      </w:numPr>
      <w:spacing w:before="120" w:after="0"/>
      <w:outlineLvl w:val="4"/>
    </w:pPr>
    <w:rPr>
      <w:sz w:val="20"/>
    </w:rPr>
  </w:style>
  <w:style w:type="paragraph" w:styleId="Heading6">
    <w:name w:val="heading 6"/>
    <w:basedOn w:val="Heading1"/>
    <w:next w:val="Text"/>
    <w:link w:val="Heading6Char"/>
    <w:qFormat/>
    <w:rsid w:val="00A94721"/>
    <w:pPr>
      <w:numPr>
        <w:ilvl w:val="5"/>
      </w:numPr>
      <w:spacing w:before="120" w:after="0"/>
      <w:outlineLvl w:val="5"/>
    </w:pPr>
    <w:rPr>
      <w:sz w:val="20"/>
    </w:rPr>
  </w:style>
  <w:style w:type="paragraph" w:styleId="Heading7">
    <w:name w:val="heading 7"/>
    <w:basedOn w:val="Text"/>
    <w:next w:val="Text"/>
    <w:link w:val="Heading7Char"/>
    <w:unhideWhenUsed/>
    <w:qFormat/>
    <w:rsid w:val="00FF1129"/>
    <w:pPr>
      <w:outlineLvl w:val="6"/>
    </w:pPr>
  </w:style>
  <w:style w:type="paragraph" w:styleId="Heading8">
    <w:name w:val="heading 8"/>
    <w:basedOn w:val="Heading7"/>
    <w:next w:val="Normal"/>
    <w:link w:val="Heading8Char"/>
    <w:unhideWhenUsed/>
    <w:qFormat/>
    <w:rsid w:val="00FF1129"/>
    <w:pPr>
      <w:outlineLvl w:val="7"/>
    </w:pPr>
  </w:style>
  <w:style w:type="paragraph" w:styleId="Heading9">
    <w:name w:val="heading 9"/>
    <w:basedOn w:val="Text"/>
    <w:next w:val="Text"/>
    <w:link w:val="Heading9Char"/>
    <w:unhideWhenUsed/>
    <w:qFormat/>
    <w:rsid w:val="00FF112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link w:val="TextChar1"/>
    <w:qFormat/>
    <w:rsid w:val="004A6972"/>
    <w:pPr>
      <w:spacing w:after="0" w:line="320" w:lineRule="atLeast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TextChar1">
    <w:name w:val="Text Char1"/>
    <w:basedOn w:val="DefaultParagraphFont"/>
    <w:link w:val="Text"/>
    <w:rsid w:val="004A6972"/>
    <w:rPr>
      <w:rFonts w:ascii="Arial" w:eastAsia="Times New Roman" w:hAnsi="Arial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4A6972"/>
    <w:rPr>
      <w:rFonts w:ascii="Arial" w:eastAsia="Times New Roman" w:hAnsi="Arial" w:cs="Times New Roman"/>
      <w:b/>
      <w:kern w:val="28"/>
      <w:sz w:val="26"/>
      <w:szCs w:val="20"/>
      <w:lang w:eastAsia="de-DE"/>
    </w:rPr>
  </w:style>
  <w:style w:type="character" w:customStyle="1" w:styleId="Heading2Char">
    <w:name w:val="Heading 2 Char"/>
    <w:basedOn w:val="DefaultParagraphFont"/>
    <w:link w:val="Heading2"/>
    <w:rsid w:val="00F74332"/>
    <w:rPr>
      <w:rFonts w:ascii="Arial" w:eastAsia="Times New Roman" w:hAnsi="Arial" w:cs="Times New Roman"/>
      <w:b/>
      <w:kern w:val="2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rsid w:val="00F74332"/>
    <w:rPr>
      <w:rFonts w:ascii="Arial" w:eastAsia="Times New Roman" w:hAnsi="Arial" w:cs="Times New Roman"/>
      <w:b/>
      <w:kern w:val="28"/>
      <w:sz w:val="20"/>
      <w:szCs w:val="20"/>
      <w:lang w:eastAsia="de-DE"/>
    </w:rPr>
  </w:style>
  <w:style w:type="character" w:customStyle="1" w:styleId="Heading4Char">
    <w:name w:val="Heading 4 Char"/>
    <w:basedOn w:val="DefaultParagraphFont"/>
    <w:link w:val="Heading4"/>
    <w:rsid w:val="00F74332"/>
    <w:rPr>
      <w:rFonts w:ascii="Arial" w:eastAsia="Times New Roman" w:hAnsi="Arial" w:cs="Times New Roman"/>
      <w:b/>
      <w:kern w:val="28"/>
      <w:sz w:val="20"/>
      <w:szCs w:val="20"/>
      <w:lang w:eastAsia="de-DE"/>
    </w:rPr>
  </w:style>
  <w:style w:type="character" w:customStyle="1" w:styleId="Heading5Char">
    <w:name w:val="Heading 5 Char"/>
    <w:basedOn w:val="DefaultParagraphFont"/>
    <w:link w:val="Heading5"/>
    <w:rsid w:val="00F345FD"/>
    <w:rPr>
      <w:rFonts w:ascii="Arial" w:eastAsia="Times New Roman" w:hAnsi="Arial" w:cs="Times New Roman"/>
      <w:b/>
      <w:kern w:val="28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rsid w:val="00A94721"/>
    <w:rPr>
      <w:rFonts w:ascii="Arial" w:eastAsia="Times New Roman" w:hAnsi="Arial" w:cs="Times New Roman"/>
      <w:b/>
      <w:kern w:val="28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FF1129"/>
    <w:rPr>
      <w:rFonts w:ascii="Arial" w:eastAsia="Times New Roman" w:hAnsi="Arial" w:cs="Times New Roman"/>
      <w:noProof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FF1129"/>
    <w:rPr>
      <w:rFonts w:ascii="Arial" w:eastAsia="Times New Roman" w:hAnsi="Arial" w:cs="Times New Roman"/>
      <w:b/>
      <w:noProof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29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  <w:lang w:val="en-US"/>
    </w:rPr>
  </w:style>
  <w:style w:type="table" w:styleId="TableGrid">
    <w:name w:val="Table Grid"/>
    <w:basedOn w:val="TableNormal"/>
    <w:rsid w:val="00653BFF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Text"/>
    <w:next w:val="Text"/>
    <w:link w:val="NoSpacingChar"/>
    <w:uiPriority w:val="1"/>
    <w:rsid w:val="00FF1129"/>
    <w:pPr>
      <w:spacing w:before="0"/>
    </w:pPr>
    <w:rPr>
      <w:szCs w:val="24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FF1129"/>
    <w:rPr>
      <w:rFonts w:ascii="Arial" w:eastAsia="Times New Roman" w:hAnsi="Arial" w:cs="Times New Roman"/>
      <w:noProof/>
      <w:sz w:val="20"/>
      <w:szCs w:val="24"/>
      <w:lang w:val="en-US" w:eastAsia="de-DE"/>
    </w:rPr>
  </w:style>
  <w:style w:type="paragraph" w:styleId="TOCHeading">
    <w:name w:val="TOC Heading"/>
    <w:basedOn w:val="Text"/>
    <w:next w:val="TOC1"/>
    <w:uiPriority w:val="39"/>
    <w:unhideWhenUsed/>
    <w:qFormat/>
    <w:rsid w:val="005E5DF5"/>
    <w:pPr>
      <w:spacing w:after="120"/>
      <w:jc w:val="left"/>
    </w:pPr>
    <w:rPr>
      <w:b/>
      <w:sz w:val="26"/>
    </w:rPr>
  </w:style>
  <w:style w:type="paragraph" w:styleId="TOC1">
    <w:name w:val="toc 1"/>
    <w:basedOn w:val="Text"/>
    <w:uiPriority w:val="39"/>
    <w:qFormat/>
    <w:rsid w:val="0012409C"/>
    <w:pPr>
      <w:tabs>
        <w:tab w:val="right" w:pos="9639"/>
      </w:tabs>
      <w:spacing w:before="60" w:after="60" w:line="240" w:lineRule="auto"/>
      <w:ind w:left="312" w:right="284" w:hanging="312"/>
    </w:pPr>
  </w:style>
  <w:style w:type="paragraph" w:styleId="BalloonText">
    <w:name w:val="Balloon Text"/>
    <w:basedOn w:val="Normal"/>
    <w:link w:val="BalloonTextChar"/>
    <w:semiHidden/>
    <w:unhideWhenUsed/>
    <w:rsid w:val="00B369C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9C8"/>
    <w:rPr>
      <w:rFonts w:ascii="Tahoma" w:eastAsia="Times New Roman" w:hAnsi="Tahoma" w:cs="Tahoma"/>
      <w:sz w:val="16"/>
      <w:szCs w:val="16"/>
      <w:lang w:eastAsia="de-DE"/>
    </w:rPr>
  </w:style>
  <w:style w:type="paragraph" w:styleId="TOC2">
    <w:name w:val="toc 2"/>
    <w:basedOn w:val="TOC1"/>
    <w:uiPriority w:val="39"/>
    <w:qFormat/>
    <w:rsid w:val="00582AB3"/>
    <w:pPr>
      <w:tabs>
        <w:tab w:val="left" w:pos="709"/>
      </w:tabs>
      <w:ind w:left="709" w:hanging="425"/>
    </w:pPr>
  </w:style>
  <w:style w:type="paragraph" w:styleId="TOC3">
    <w:name w:val="toc 3"/>
    <w:basedOn w:val="TOC1"/>
    <w:uiPriority w:val="39"/>
    <w:qFormat/>
    <w:rsid w:val="00582AB3"/>
    <w:pPr>
      <w:tabs>
        <w:tab w:val="left" w:pos="1333"/>
      </w:tabs>
      <w:ind w:left="1134" w:hanging="425"/>
    </w:pPr>
  </w:style>
  <w:style w:type="paragraph" w:styleId="Caption">
    <w:name w:val="caption"/>
    <w:basedOn w:val="Text"/>
    <w:next w:val="Spacebottom"/>
    <w:qFormat/>
    <w:rsid w:val="005C65BF"/>
    <w:pPr>
      <w:spacing w:before="240" w:line="240" w:lineRule="auto"/>
      <w:jc w:val="left"/>
    </w:pPr>
    <w:rPr>
      <w:b/>
      <w:sz w:val="16"/>
    </w:rPr>
  </w:style>
  <w:style w:type="paragraph" w:customStyle="1" w:styleId="Spacebottom">
    <w:name w:val="Space_bottom"/>
    <w:basedOn w:val="Text"/>
    <w:next w:val="Text"/>
    <w:qFormat/>
    <w:rsid w:val="008827CC"/>
    <w:pPr>
      <w:spacing w:before="0" w:line="240" w:lineRule="auto"/>
    </w:pPr>
  </w:style>
  <w:style w:type="paragraph" w:styleId="List">
    <w:name w:val="List"/>
    <w:aliases w:val="List_1"/>
    <w:basedOn w:val="Text"/>
    <w:link w:val="ListChar"/>
    <w:qFormat/>
    <w:rsid w:val="00BB3440"/>
    <w:pPr>
      <w:numPr>
        <w:numId w:val="2"/>
      </w:numPr>
      <w:tabs>
        <w:tab w:val="left" w:pos="284"/>
      </w:tabs>
      <w:spacing w:before="60" w:after="60" w:line="280" w:lineRule="atLeast"/>
      <w:ind w:left="284" w:hanging="284"/>
      <w:contextualSpacing/>
      <w:jc w:val="left"/>
    </w:pPr>
    <w:rPr>
      <w:lang w:eastAsia="de-DE"/>
    </w:rPr>
  </w:style>
  <w:style w:type="character" w:customStyle="1" w:styleId="ListChar">
    <w:name w:val="List Char"/>
    <w:aliases w:val="List_1 Char"/>
    <w:basedOn w:val="TextChar1"/>
    <w:link w:val="List"/>
    <w:rsid w:val="00BB3440"/>
    <w:rPr>
      <w:rFonts w:ascii="Arial" w:eastAsia="Times New Roman" w:hAnsi="Arial" w:cs="Times New Roman"/>
      <w:sz w:val="20"/>
      <w:szCs w:val="20"/>
      <w:lang w:eastAsia="de-DE"/>
    </w:rPr>
  </w:style>
  <w:style w:type="paragraph" w:styleId="List2">
    <w:name w:val="List 2"/>
    <w:basedOn w:val="List"/>
    <w:qFormat/>
    <w:rsid w:val="000E48FE"/>
    <w:pPr>
      <w:numPr>
        <w:numId w:val="3"/>
      </w:numPr>
      <w:tabs>
        <w:tab w:val="clear" w:pos="284"/>
        <w:tab w:val="left" w:pos="567"/>
      </w:tabs>
      <w:ind w:left="568" w:hanging="284"/>
    </w:pPr>
  </w:style>
  <w:style w:type="paragraph" w:styleId="List3">
    <w:name w:val="List 3"/>
    <w:basedOn w:val="List"/>
    <w:qFormat/>
    <w:rsid w:val="000E48FE"/>
    <w:pPr>
      <w:tabs>
        <w:tab w:val="clear" w:pos="284"/>
        <w:tab w:val="left" w:pos="851"/>
      </w:tabs>
      <w:ind w:left="851"/>
    </w:pPr>
  </w:style>
  <w:style w:type="paragraph" w:styleId="List4">
    <w:name w:val="List 4"/>
    <w:basedOn w:val="List"/>
    <w:link w:val="List4Char"/>
    <w:qFormat/>
    <w:rsid w:val="000E48FE"/>
    <w:pPr>
      <w:numPr>
        <w:numId w:val="4"/>
      </w:numPr>
      <w:tabs>
        <w:tab w:val="clear" w:pos="284"/>
        <w:tab w:val="left" w:pos="1134"/>
      </w:tabs>
      <w:ind w:left="1135" w:hanging="284"/>
    </w:pPr>
  </w:style>
  <w:style w:type="character" w:customStyle="1" w:styleId="List4Char">
    <w:name w:val="List 4 Char"/>
    <w:basedOn w:val="ListChar"/>
    <w:link w:val="List4"/>
    <w:rsid w:val="004A6972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Subject">
    <w:name w:val="Subject"/>
    <w:basedOn w:val="Text"/>
    <w:next w:val="Text"/>
    <w:qFormat/>
    <w:rsid w:val="00A74640"/>
    <w:pPr>
      <w:keepNext/>
      <w:spacing w:after="120"/>
    </w:pPr>
    <w:rPr>
      <w:b/>
    </w:rPr>
  </w:style>
  <w:style w:type="paragraph" w:customStyle="1" w:styleId="TabL">
    <w:name w:val="Tab_L"/>
    <w:basedOn w:val="Text"/>
    <w:link w:val="TabLChar"/>
    <w:qFormat/>
    <w:rsid w:val="00141EDA"/>
    <w:pPr>
      <w:spacing w:after="120" w:line="240" w:lineRule="auto"/>
      <w:jc w:val="left"/>
    </w:pPr>
  </w:style>
  <w:style w:type="character" w:customStyle="1" w:styleId="TabLChar">
    <w:name w:val="Tab_L Char"/>
    <w:basedOn w:val="DefaultParagraphFont"/>
    <w:link w:val="TabL"/>
    <w:rsid w:val="001F06D4"/>
    <w:rPr>
      <w:rFonts w:ascii="Arial" w:eastAsia="Times New Roman" w:hAnsi="Arial" w:cs="Times New Roman"/>
      <w:noProof/>
      <w:sz w:val="20"/>
      <w:szCs w:val="20"/>
    </w:rPr>
  </w:style>
  <w:style w:type="paragraph" w:customStyle="1" w:styleId="TabH">
    <w:name w:val="Tab_H"/>
    <w:basedOn w:val="TabL"/>
    <w:rsid w:val="00141EDA"/>
    <w:rPr>
      <w:b/>
      <w:bCs/>
    </w:rPr>
  </w:style>
  <w:style w:type="paragraph" w:customStyle="1" w:styleId="Spacetop">
    <w:name w:val="Space_top"/>
    <w:basedOn w:val="Text"/>
    <w:qFormat/>
    <w:rsid w:val="008827CC"/>
    <w:pPr>
      <w:keepNext/>
      <w:spacing w:before="0" w:line="240" w:lineRule="auto"/>
    </w:pPr>
  </w:style>
  <w:style w:type="paragraph" w:customStyle="1" w:styleId="IndexH">
    <w:name w:val="Index_H"/>
    <w:basedOn w:val="Text"/>
    <w:next w:val="Text"/>
    <w:qFormat/>
    <w:rsid w:val="00A94721"/>
    <w:pPr>
      <w:keepNext/>
      <w:keepLines/>
      <w:spacing w:before="360" w:after="120"/>
      <w:jc w:val="left"/>
      <w:outlineLvl w:val="0"/>
    </w:pPr>
    <w:rPr>
      <w:b/>
      <w:sz w:val="26"/>
    </w:rPr>
  </w:style>
  <w:style w:type="paragraph" w:styleId="TOC4">
    <w:name w:val="toc 4"/>
    <w:basedOn w:val="TOC1"/>
    <w:rsid w:val="00295C51"/>
    <w:pPr>
      <w:tabs>
        <w:tab w:val="left" w:pos="1985"/>
      </w:tabs>
      <w:ind w:left="1417" w:hanging="822"/>
    </w:pPr>
  </w:style>
  <w:style w:type="character" w:styleId="Hyperlink">
    <w:name w:val="Hyperlink"/>
    <w:basedOn w:val="DefaultParagraphFont"/>
    <w:unhideWhenUsed/>
    <w:rsid w:val="00244976"/>
    <w:rPr>
      <w:color w:val="04357B" w:themeColor="hyperlink"/>
      <w:u w:val="single"/>
    </w:rPr>
  </w:style>
  <w:style w:type="paragraph" w:customStyle="1" w:styleId="TempText">
    <w:name w:val="Temp_Text"/>
    <w:basedOn w:val="Text"/>
    <w:link w:val="TempTextChar"/>
    <w:rsid w:val="00C8389F"/>
    <w:rPr>
      <w:color w:val="FF00FF"/>
    </w:rPr>
  </w:style>
  <w:style w:type="character" w:customStyle="1" w:styleId="TempTextChar">
    <w:name w:val="Temp_Text Char"/>
    <w:basedOn w:val="DefaultParagraphFont"/>
    <w:link w:val="TempText"/>
    <w:rsid w:val="00A94721"/>
    <w:rPr>
      <w:rFonts w:ascii="Arial" w:eastAsia="Times New Roman" w:hAnsi="Arial" w:cs="Times New Roman"/>
      <w:noProof/>
      <w:color w:val="FF00FF"/>
      <w:sz w:val="20"/>
      <w:szCs w:val="20"/>
      <w:lang w:val="en-US"/>
    </w:rPr>
  </w:style>
  <w:style w:type="paragraph" w:customStyle="1" w:styleId="SmallTabL">
    <w:name w:val="Small_Tab_L"/>
    <w:basedOn w:val="TabL"/>
    <w:rsid w:val="00C8389F"/>
    <w:pPr>
      <w:spacing w:before="80" w:after="80"/>
    </w:pPr>
    <w:rPr>
      <w:sz w:val="16"/>
    </w:rPr>
  </w:style>
  <w:style w:type="paragraph" w:styleId="Footer">
    <w:name w:val="footer"/>
    <w:basedOn w:val="Text"/>
    <w:link w:val="FooterChar"/>
    <w:unhideWhenUsed/>
    <w:rsid w:val="00E0218A"/>
    <w:pPr>
      <w:tabs>
        <w:tab w:val="right" w:pos="9639"/>
      </w:tabs>
      <w:spacing w:before="0" w:line="240" w:lineRule="auto"/>
      <w:jc w:val="left"/>
    </w:pPr>
    <w:rPr>
      <w:rFonts w:cs="Arial"/>
      <w:color w:val="4D4D4D"/>
      <w:sz w:val="16"/>
    </w:rPr>
  </w:style>
  <w:style w:type="character" w:customStyle="1" w:styleId="FooterChar">
    <w:name w:val="Footer Char"/>
    <w:basedOn w:val="DefaultParagraphFont"/>
    <w:link w:val="Footer"/>
    <w:rsid w:val="00E0218A"/>
    <w:rPr>
      <w:rFonts w:ascii="Arial" w:eastAsia="Times New Roman" w:hAnsi="Arial" w:cs="Arial"/>
      <w:noProof/>
      <w:color w:val="4D4D4D"/>
      <w:sz w:val="16"/>
      <w:szCs w:val="20"/>
    </w:rPr>
  </w:style>
  <w:style w:type="paragraph" w:styleId="TableofFigures">
    <w:name w:val="table of figures"/>
    <w:basedOn w:val="Text"/>
    <w:next w:val="Text"/>
    <w:unhideWhenUsed/>
    <w:rsid w:val="0042769F"/>
    <w:pPr>
      <w:spacing w:before="60" w:after="60" w:line="240" w:lineRule="auto"/>
      <w:jc w:val="left"/>
    </w:pPr>
  </w:style>
  <w:style w:type="paragraph" w:customStyle="1" w:styleId="NumList">
    <w:name w:val="Num_List"/>
    <w:basedOn w:val="Text"/>
    <w:link w:val="NumListChar"/>
    <w:autoRedefine/>
    <w:uiPriority w:val="99"/>
    <w:qFormat/>
    <w:rsid w:val="00FC47B2"/>
    <w:pPr>
      <w:numPr>
        <w:numId w:val="47"/>
      </w:numPr>
      <w:tabs>
        <w:tab w:val="left" w:pos="284"/>
      </w:tabs>
      <w:spacing w:line="280" w:lineRule="atLeast"/>
      <w:ind w:left="284" w:hanging="284"/>
    </w:pPr>
  </w:style>
  <w:style w:type="paragraph" w:customStyle="1" w:styleId="NumList2">
    <w:name w:val="Num_List2"/>
    <w:basedOn w:val="NumList"/>
    <w:qFormat/>
    <w:rsid w:val="00EA7E45"/>
    <w:pPr>
      <w:numPr>
        <w:numId w:val="6"/>
      </w:numPr>
      <w:tabs>
        <w:tab w:val="clear" w:pos="284"/>
        <w:tab w:val="left" w:pos="567"/>
      </w:tabs>
      <w:ind w:left="568" w:hanging="284"/>
    </w:pPr>
    <w:rPr>
      <w:lang w:eastAsia="de-DE"/>
    </w:rPr>
  </w:style>
  <w:style w:type="paragraph" w:styleId="ListParagraph">
    <w:name w:val="List Paragraph"/>
    <w:basedOn w:val="Text"/>
    <w:next w:val="Text"/>
    <w:uiPriority w:val="34"/>
    <w:qFormat/>
    <w:rsid w:val="00BD6BF2"/>
    <w:pPr>
      <w:ind w:left="720"/>
      <w:contextualSpacing/>
    </w:pPr>
  </w:style>
  <w:style w:type="paragraph" w:styleId="Quote">
    <w:name w:val="Quote"/>
    <w:basedOn w:val="Text"/>
    <w:next w:val="Text"/>
    <w:link w:val="QuoteChar"/>
    <w:uiPriority w:val="29"/>
    <w:rsid w:val="00BD6BF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D6BF2"/>
    <w:rPr>
      <w:rFonts w:ascii="Arial" w:eastAsia="Times New Roman" w:hAnsi="Arial" w:cs="Times New Roman"/>
      <w:i/>
      <w:iCs/>
      <w:noProof/>
      <w:color w:val="000000" w:themeColor="text1"/>
      <w:sz w:val="20"/>
      <w:szCs w:val="20"/>
      <w:lang w:val="en-US"/>
    </w:rPr>
  </w:style>
  <w:style w:type="paragraph" w:customStyle="1" w:styleId="References">
    <w:name w:val="References"/>
    <w:basedOn w:val="Text"/>
    <w:next w:val="Text"/>
    <w:rsid w:val="004F75FC"/>
    <w:pPr>
      <w:tabs>
        <w:tab w:val="num" w:pos="360"/>
        <w:tab w:val="left" w:pos="425"/>
      </w:tabs>
      <w:spacing w:before="80" w:after="80" w:line="240" w:lineRule="auto"/>
      <w:ind w:left="360" w:hanging="360"/>
    </w:pPr>
    <w:rPr>
      <w:sz w:val="16"/>
    </w:rPr>
  </w:style>
  <w:style w:type="paragraph" w:styleId="Header">
    <w:name w:val="header"/>
    <w:basedOn w:val="Normal"/>
    <w:link w:val="HeaderChar"/>
    <w:rsid w:val="00A4181E"/>
    <w:pPr>
      <w:tabs>
        <w:tab w:val="left" w:pos="1701"/>
        <w:tab w:val="left" w:pos="3686"/>
        <w:tab w:val="center" w:pos="6804"/>
        <w:tab w:val="right" w:pos="9639"/>
      </w:tabs>
      <w:spacing w:before="20" w:after="40" w:line="240" w:lineRule="auto"/>
    </w:pPr>
    <w:rPr>
      <w:rFonts w:ascii="Helvetica" w:hAnsi="Helvetica" w:cs="Arial"/>
      <w:bCs/>
      <w:color w:val="4D4D4D"/>
      <w:sz w:val="18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4181E"/>
    <w:rPr>
      <w:rFonts w:ascii="Helvetica" w:eastAsia="Times New Roman" w:hAnsi="Helvetica" w:cs="Arial"/>
      <w:bCs/>
      <w:color w:val="4D4D4D"/>
      <w:sz w:val="18"/>
      <w:szCs w:val="20"/>
      <w:lang w:eastAsia="de-DE"/>
    </w:rPr>
  </w:style>
  <w:style w:type="paragraph" w:customStyle="1" w:styleId="SAPTitle">
    <w:name w:val="SAP Title"/>
    <w:basedOn w:val="Text"/>
    <w:rsid w:val="001F06D4"/>
    <w:pPr>
      <w:spacing w:line="240" w:lineRule="atLeast"/>
      <w:jc w:val="left"/>
    </w:pPr>
    <w:rPr>
      <w:b/>
      <w:color w:val="4D4D4D"/>
      <w:sz w:val="52"/>
      <w:szCs w:val="52"/>
      <w:lang w:val="en-GB"/>
    </w:rPr>
  </w:style>
  <w:style w:type="character" w:styleId="PageNumber">
    <w:name w:val="page number"/>
    <w:basedOn w:val="DefaultParagraphFont"/>
    <w:rsid w:val="0047237A"/>
  </w:style>
  <w:style w:type="paragraph" w:customStyle="1" w:styleId="Footer1">
    <w:name w:val="Footer1"/>
    <w:autoRedefine/>
    <w:rsid w:val="0047237A"/>
    <w:pPr>
      <w:tabs>
        <w:tab w:val="right" w:pos="9659"/>
      </w:tabs>
      <w:spacing w:before="0" w:after="0"/>
      <w:ind w:right="-23"/>
    </w:pPr>
    <w:rPr>
      <w:rFonts w:ascii="Arial" w:eastAsia="Times New Roman" w:hAnsi="Arial" w:cs="Times New Roman"/>
      <w:noProof/>
      <w:sz w:val="14"/>
      <w:szCs w:val="16"/>
    </w:rPr>
  </w:style>
  <w:style w:type="character" w:styleId="FootnoteReference">
    <w:name w:val="footnote reference"/>
    <w:basedOn w:val="DefaultParagraphFont"/>
    <w:semiHidden/>
    <w:rsid w:val="0047237A"/>
    <w:rPr>
      <w:rFonts w:ascii="Arial" w:hAnsi="Arial"/>
      <w:sz w:val="20"/>
      <w:vertAlign w:val="superscript"/>
    </w:rPr>
  </w:style>
  <w:style w:type="paragraph" w:styleId="FootnoteText">
    <w:name w:val="footnote text"/>
    <w:basedOn w:val="Normal"/>
    <w:link w:val="FootnoteTextChar"/>
    <w:semiHidden/>
    <w:rsid w:val="0047237A"/>
    <w:pPr>
      <w:tabs>
        <w:tab w:val="left" w:pos="851"/>
        <w:tab w:val="right" w:pos="7088"/>
      </w:tabs>
      <w:spacing w:before="60" w:line="240" w:lineRule="auto"/>
      <w:jc w:val="both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237A"/>
    <w:rPr>
      <w:rFonts w:ascii="Arial" w:eastAsia="Times New Roman" w:hAnsi="Arial" w:cs="Times New Roman"/>
      <w:sz w:val="16"/>
      <w:szCs w:val="20"/>
      <w:lang w:eastAsia="de-DE"/>
    </w:rPr>
  </w:style>
  <w:style w:type="paragraph" w:styleId="Index1">
    <w:name w:val="index 1"/>
    <w:basedOn w:val="Normal"/>
    <w:next w:val="Normal"/>
    <w:semiHidden/>
    <w:rsid w:val="0047237A"/>
    <w:pPr>
      <w:spacing w:before="0" w:line="240" w:lineRule="auto"/>
      <w:ind w:left="220" w:hanging="220"/>
      <w:jc w:val="both"/>
    </w:pPr>
    <w:rPr>
      <w:sz w:val="22"/>
      <w:szCs w:val="20"/>
    </w:rPr>
  </w:style>
  <w:style w:type="paragraph" w:styleId="Index2">
    <w:name w:val="index 2"/>
    <w:basedOn w:val="Normal"/>
    <w:next w:val="Normal"/>
    <w:semiHidden/>
    <w:rsid w:val="0047237A"/>
    <w:pPr>
      <w:spacing w:before="0" w:line="240" w:lineRule="auto"/>
      <w:ind w:left="440" w:hanging="220"/>
      <w:jc w:val="both"/>
    </w:pPr>
    <w:rPr>
      <w:sz w:val="22"/>
      <w:szCs w:val="20"/>
    </w:rPr>
  </w:style>
  <w:style w:type="paragraph" w:styleId="Index3">
    <w:name w:val="index 3"/>
    <w:basedOn w:val="Normal"/>
    <w:next w:val="Normal"/>
    <w:semiHidden/>
    <w:rsid w:val="0047237A"/>
    <w:pPr>
      <w:spacing w:before="0" w:line="240" w:lineRule="auto"/>
      <w:ind w:left="660" w:hanging="220"/>
      <w:jc w:val="both"/>
    </w:pPr>
    <w:rPr>
      <w:sz w:val="22"/>
      <w:szCs w:val="20"/>
    </w:rPr>
  </w:style>
  <w:style w:type="paragraph" w:styleId="Index4">
    <w:name w:val="index 4"/>
    <w:basedOn w:val="Normal"/>
    <w:next w:val="Normal"/>
    <w:semiHidden/>
    <w:rsid w:val="0047237A"/>
    <w:pPr>
      <w:spacing w:before="0" w:line="240" w:lineRule="auto"/>
      <w:ind w:left="880" w:hanging="220"/>
      <w:jc w:val="both"/>
    </w:pPr>
    <w:rPr>
      <w:sz w:val="22"/>
      <w:szCs w:val="20"/>
    </w:rPr>
  </w:style>
  <w:style w:type="paragraph" w:styleId="Index5">
    <w:name w:val="index 5"/>
    <w:basedOn w:val="Normal"/>
    <w:next w:val="Normal"/>
    <w:semiHidden/>
    <w:rsid w:val="0047237A"/>
    <w:pPr>
      <w:spacing w:before="0" w:line="240" w:lineRule="auto"/>
      <w:ind w:left="1100" w:hanging="220"/>
      <w:jc w:val="both"/>
    </w:pPr>
    <w:rPr>
      <w:sz w:val="22"/>
      <w:szCs w:val="20"/>
    </w:rPr>
  </w:style>
  <w:style w:type="paragraph" w:styleId="Index6">
    <w:name w:val="index 6"/>
    <w:basedOn w:val="Normal"/>
    <w:next w:val="Normal"/>
    <w:semiHidden/>
    <w:rsid w:val="0047237A"/>
    <w:pPr>
      <w:spacing w:before="0" w:line="240" w:lineRule="auto"/>
      <w:ind w:left="1320" w:hanging="220"/>
      <w:jc w:val="both"/>
    </w:pPr>
    <w:rPr>
      <w:sz w:val="22"/>
      <w:szCs w:val="20"/>
    </w:rPr>
  </w:style>
  <w:style w:type="paragraph" w:styleId="Index7">
    <w:name w:val="index 7"/>
    <w:basedOn w:val="Normal"/>
    <w:next w:val="Normal"/>
    <w:semiHidden/>
    <w:rsid w:val="0047237A"/>
    <w:pPr>
      <w:spacing w:before="0" w:line="240" w:lineRule="auto"/>
      <w:ind w:left="1540" w:hanging="220"/>
      <w:jc w:val="both"/>
    </w:pPr>
    <w:rPr>
      <w:sz w:val="22"/>
      <w:szCs w:val="20"/>
    </w:rPr>
  </w:style>
  <w:style w:type="paragraph" w:styleId="Index8">
    <w:name w:val="index 8"/>
    <w:basedOn w:val="Normal"/>
    <w:next w:val="Normal"/>
    <w:semiHidden/>
    <w:rsid w:val="0047237A"/>
    <w:pPr>
      <w:spacing w:before="0" w:line="240" w:lineRule="auto"/>
      <w:ind w:left="1760" w:hanging="220"/>
      <w:jc w:val="both"/>
    </w:pPr>
    <w:rPr>
      <w:sz w:val="22"/>
      <w:szCs w:val="20"/>
    </w:rPr>
  </w:style>
  <w:style w:type="paragraph" w:styleId="Index9">
    <w:name w:val="index 9"/>
    <w:basedOn w:val="Normal"/>
    <w:next w:val="Normal"/>
    <w:semiHidden/>
    <w:rsid w:val="0047237A"/>
    <w:pPr>
      <w:spacing w:before="0" w:line="240" w:lineRule="auto"/>
      <w:ind w:left="1980" w:hanging="220"/>
      <w:jc w:val="both"/>
    </w:pPr>
    <w:rPr>
      <w:sz w:val="22"/>
      <w:szCs w:val="20"/>
    </w:rPr>
  </w:style>
  <w:style w:type="paragraph" w:styleId="TOC5">
    <w:name w:val="toc 5"/>
    <w:basedOn w:val="Normal"/>
    <w:next w:val="Normal"/>
    <w:semiHidden/>
    <w:rsid w:val="0047237A"/>
    <w:pPr>
      <w:tabs>
        <w:tab w:val="right" w:pos="9627"/>
      </w:tabs>
      <w:spacing w:before="60" w:after="60" w:line="240" w:lineRule="auto"/>
      <w:ind w:left="1361" w:firstLine="539"/>
    </w:pPr>
    <w:rPr>
      <w:noProof/>
      <w:sz w:val="22"/>
      <w:szCs w:val="20"/>
    </w:rPr>
  </w:style>
  <w:style w:type="paragraph" w:styleId="TOC6">
    <w:name w:val="toc 6"/>
    <w:basedOn w:val="Normal"/>
    <w:next w:val="Normal"/>
    <w:semiHidden/>
    <w:rsid w:val="0047237A"/>
    <w:pPr>
      <w:spacing w:before="0" w:line="240" w:lineRule="auto"/>
      <w:ind w:left="1100"/>
      <w:jc w:val="both"/>
    </w:pPr>
    <w:rPr>
      <w:sz w:val="22"/>
      <w:szCs w:val="20"/>
    </w:rPr>
  </w:style>
  <w:style w:type="paragraph" w:styleId="TOC7">
    <w:name w:val="toc 7"/>
    <w:basedOn w:val="Normal"/>
    <w:next w:val="Normal"/>
    <w:semiHidden/>
    <w:rsid w:val="0047237A"/>
    <w:pPr>
      <w:spacing w:before="0" w:line="240" w:lineRule="auto"/>
      <w:ind w:left="1320"/>
      <w:jc w:val="both"/>
    </w:pPr>
    <w:rPr>
      <w:sz w:val="22"/>
      <w:szCs w:val="20"/>
    </w:rPr>
  </w:style>
  <w:style w:type="paragraph" w:styleId="TOC8">
    <w:name w:val="toc 8"/>
    <w:basedOn w:val="Normal"/>
    <w:next w:val="Normal"/>
    <w:semiHidden/>
    <w:rsid w:val="0047237A"/>
    <w:pPr>
      <w:spacing w:before="0" w:line="240" w:lineRule="auto"/>
      <w:ind w:left="1540"/>
      <w:jc w:val="both"/>
    </w:pPr>
    <w:rPr>
      <w:sz w:val="22"/>
      <w:szCs w:val="20"/>
    </w:rPr>
  </w:style>
  <w:style w:type="paragraph" w:styleId="TOC9">
    <w:name w:val="toc 9"/>
    <w:basedOn w:val="Normal"/>
    <w:next w:val="Normal"/>
    <w:semiHidden/>
    <w:rsid w:val="0047237A"/>
    <w:pPr>
      <w:spacing w:before="0" w:line="240" w:lineRule="auto"/>
      <w:ind w:left="1760"/>
      <w:jc w:val="both"/>
    </w:pPr>
    <w:rPr>
      <w:sz w:val="22"/>
      <w:szCs w:val="20"/>
    </w:rPr>
  </w:style>
  <w:style w:type="paragraph" w:styleId="PlainText">
    <w:name w:val="Plain Text"/>
    <w:basedOn w:val="Normal"/>
    <w:link w:val="PlainTextChar"/>
    <w:rsid w:val="0047237A"/>
    <w:pPr>
      <w:spacing w:before="0" w:line="240" w:lineRule="auto"/>
    </w:pPr>
    <w:rPr>
      <w:rFonts w:ascii="Courier New" w:hAnsi="Courier New" w:cs="Courier New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47237A"/>
    <w:rPr>
      <w:rFonts w:ascii="Courier New" w:eastAsia="Times New Roman" w:hAnsi="Courier New" w:cs="Courier New"/>
      <w:sz w:val="20"/>
      <w:szCs w:val="20"/>
      <w:lang w:val="en-US"/>
    </w:rPr>
  </w:style>
  <w:style w:type="character" w:styleId="CommentReference">
    <w:name w:val="annotation reference"/>
    <w:basedOn w:val="DefaultParagraphFont"/>
    <w:semiHidden/>
    <w:rsid w:val="0047237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7237A"/>
    <w:pPr>
      <w:spacing w:before="0" w:line="240" w:lineRule="auto"/>
      <w:jc w:val="both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7237A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SAP-Title">
    <w:name w:val="SAP - Title"/>
    <w:basedOn w:val="Normal"/>
    <w:rsid w:val="00515A2C"/>
    <w:pPr>
      <w:spacing w:line="240" w:lineRule="atLeast"/>
    </w:pPr>
    <w:rPr>
      <w:b/>
      <w:noProof/>
      <w:color w:val="4D4D4D"/>
      <w:sz w:val="52"/>
      <w:szCs w:val="52"/>
      <w:lang w:val="en-GB" w:eastAsia="en-US"/>
    </w:rPr>
  </w:style>
  <w:style w:type="paragraph" w:customStyle="1" w:styleId="Tabnach">
    <w:name w:val="Tab_nach"/>
    <w:basedOn w:val="Normal"/>
    <w:next w:val="Normal"/>
    <w:rsid w:val="00515A2C"/>
    <w:pPr>
      <w:spacing w:before="0" w:line="240" w:lineRule="auto"/>
      <w:jc w:val="both"/>
    </w:pPr>
    <w:rPr>
      <w:szCs w:val="20"/>
      <w:lang w:val="en-US"/>
    </w:rPr>
  </w:style>
  <w:style w:type="paragraph" w:customStyle="1" w:styleId="Tabvor">
    <w:name w:val="Tab_vor"/>
    <w:basedOn w:val="Normal"/>
    <w:rsid w:val="00515A2C"/>
    <w:pPr>
      <w:keepNext/>
      <w:spacing w:before="0" w:line="240" w:lineRule="auto"/>
      <w:jc w:val="both"/>
    </w:pPr>
    <w:rPr>
      <w:szCs w:val="20"/>
      <w:lang w:val="en-US"/>
    </w:rPr>
  </w:style>
  <w:style w:type="paragraph" w:customStyle="1" w:styleId="KleinTabL">
    <w:name w:val="Klein_Tab_L"/>
    <w:basedOn w:val="TabL"/>
    <w:rsid w:val="00515A2C"/>
    <w:pPr>
      <w:spacing w:before="80" w:after="80"/>
    </w:pPr>
    <w:rPr>
      <w:rFonts w:cs="Arial"/>
      <w:bCs/>
      <w:sz w:val="16"/>
      <w:lang w:eastAsia="de-DE"/>
    </w:rPr>
  </w:style>
  <w:style w:type="paragraph" w:customStyle="1" w:styleId="Aufzhlung1">
    <w:name w:val="Aufzählung 1"/>
    <w:basedOn w:val="Normal"/>
    <w:rsid w:val="00515A2C"/>
    <w:pPr>
      <w:tabs>
        <w:tab w:val="left" w:pos="425"/>
        <w:tab w:val="num" w:pos="2886"/>
      </w:tabs>
      <w:spacing w:before="0" w:line="280" w:lineRule="atLeast"/>
      <w:ind w:left="357" w:hanging="357"/>
      <w:jc w:val="both"/>
    </w:pPr>
    <w:rPr>
      <w:szCs w:val="20"/>
    </w:rPr>
  </w:style>
  <w:style w:type="paragraph" w:customStyle="1" w:styleId="Aufzhlung2">
    <w:name w:val="Aufzählung 2"/>
    <w:rsid w:val="00515A2C"/>
    <w:pPr>
      <w:tabs>
        <w:tab w:val="num" w:pos="360"/>
        <w:tab w:val="left" w:pos="709"/>
      </w:tabs>
      <w:spacing w:before="0" w:after="0" w:line="280" w:lineRule="atLeast"/>
      <w:ind w:left="360" w:hanging="360"/>
      <w:jc w:val="both"/>
    </w:pPr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Betreff">
    <w:name w:val="Betreff"/>
    <w:basedOn w:val="Normal"/>
    <w:next w:val="Normal"/>
    <w:link w:val="BetreffChar"/>
    <w:rsid w:val="00515A2C"/>
    <w:pPr>
      <w:keepNext/>
      <w:spacing w:after="120"/>
      <w:jc w:val="both"/>
    </w:pPr>
    <w:rPr>
      <w:b/>
      <w:szCs w:val="20"/>
    </w:rPr>
  </w:style>
  <w:style w:type="character" w:customStyle="1" w:styleId="BetreffChar">
    <w:name w:val="Betreff Char"/>
    <w:basedOn w:val="DefaultParagraphFont"/>
    <w:link w:val="Betreff"/>
    <w:rsid w:val="00515A2C"/>
    <w:rPr>
      <w:rFonts w:ascii="Arial" w:eastAsia="Times New Roman" w:hAnsi="Arial" w:cs="Times New Roman"/>
      <w:b/>
      <w:sz w:val="20"/>
      <w:szCs w:val="20"/>
      <w:lang w:eastAsia="de-DE"/>
    </w:rPr>
  </w:style>
  <w:style w:type="paragraph" w:customStyle="1" w:styleId="DokinhaltAufz">
    <w:name w:val="Dokinhalt_Aufz"/>
    <w:basedOn w:val="Aufzhlung1"/>
    <w:rsid w:val="00515A2C"/>
    <w:pPr>
      <w:tabs>
        <w:tab w:val="clear" w:pos="2886"/>
        <w:tab w:val="num" w:pos="360"/>
      </w:tabs>
      <w:ind w:left="360" w:hanging="360"/>
    </w:pPr>
    <w:rPr>
      <w:color w:val="FF00FF"/>
    </w:rPr>
  </w:style>
  <w:style w:type="paragraph" w:customStyle="1" w:styleId="List20">
    <w:name w:val="List_2"/>
    <w:basedOn w:val="List4"/>
    <w:link w:val="List2Char"/>
    <w:qFormat/>
    <w:rsid w:val="004A6972"/>
    <w:pPr>
      <w:tabs>
        <w:tab w:val="clear" w:pos="1134"/>
        <w:tab w:val="left" w:pos="567"/>
      </w:tabs>
      <w:ind w:left="567" w:hanging="283"/>
    </w:pPr>
  </w:style>
  <w:style w:type="character" w:customStyle="1" w:styleId="List2Char">
    <w:name w:val="List_2 Char"/>
    <w:basedOn w:val="List4Char"/>
    <w:link w:val="List20"/>
    <w:rsid w:val="004A6972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DokinhaltL1">
    <w:name w:val="Dokinhalt_L1"/>
    <w:basedOn w:val="Normal"/>
    <w:rsid w:val="00337FEB"/>
    <w:pPr>
      <w:numPr>
        <w:numId w:val="8"/>
      </w:numPr>
      <w:spacing w:before="60" w:line="280" w:lineRule="atLeast"/>
    </w:pPr>
    <w:rPr>
      <w:color w:val="FF00FF"/>
      <w:szCs w:val="20"/>
    </w:rPr>
  </w:style>
  <w:style w:type="paragraph" w:customStyle="1" w:styleId="DokinhaltL2">
    <w:name w:val="Dokinhalt_L2"/>
    <w:basedOn w:val="Normal"/>
    <w:rsid w:val="00AB752F"/>
    <w:pPr>
      <w:numPr>
        <w:numId w:val="9"/>
      </w:numPr>
      <w:tabs>
        <w:tab w:val="left" w:pos="284"/>
      </w:tabs>
      <w:spacing w:before="0" w:line="280" w:lineRule="atLeast"/>
      <w:ind w:left="568" w:hanging="284"/>
    </w:pPr>
    <w:rPr>
      <w:color w:val="FF00FF"/>
      <w:szCs w:val="20"/>
      <w:lang w:eastAsia="en-US"/>
    </w:rPr>
  </w:style>
  <w:style w:type="paragraph" w:customStyle="1" w:styleId="DokinhaltL3">
    <w:name w:val="Dokinhalt_L3"/>
    <w:basedOn w:val="Normal"/>
    <w:rsid w:val="00AB752F"/>
    <w:pPr>
      <w:tabs>
        <w:tab w:val="left" w:pos="851"/>
      </w:tabs>
      <w:spacing w:before="0" w:line="280" w:lineRule="atLeast"/>
    </w:pPr>
    <w:rPr>
      <w:color w:val="FF00FF"/>
      <w:szCs w:val="20"/>
    </w:rPr>
  </w:style>
  <w:style w:type="paragraph" w:customStyle="1" w:styleId="DokinhaltL4">
    <w:name w:val="Dokinhalt_L4"/>
    <w:basedOn w:val="Normal"/>
    <w:rsid w:val="00515A2C"/>
    <w:pPr>
      <w:spacing w:before="0" w:line="280" w:lineRule="atLeast"/>
    </w:pPr>
    <w:rPr>
      <w:color w:val="FF00FF"/>
      <w:szCs w:val="20"/>
      <w:lang w:eastAsia="en-US"/>
    </w:rPr>
  </w:style>
  <w:style w:type="paragraph" w:customStyle="1" w:styleId="ListeTab1">
    <w:name w:val="Liste_Tab1"/>
    <w:rsid w:val="00515A2C"/>
    <w:pPr>
      <w:tabs>
        <w:tab w:val="left" w:pos="142"/>
        <w:tab w:val="num" w:pos="1209"/>
      </w:tabs>
      <w:spacing w:before="40" w:after="40" w:line="200" w:lineRule="exact"/>
      <w:ind w:left="1209" w:hanging="360"/>
    </w:pPr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DokinhaltListeTab1">
    <w:name w:val="Dokinhalt_Liste_Tab1"/>
    <w:basedOn w:val="ListeTab1"/>
    <w:rsid w:val="00515A2C"/>
    <w:pPr>
      <w:tabs>
        <w:tab w:val="clear" w:pos="1209"/>
        <w:tab w:val="left" w:pos="357"/>
        <w:tab w:val="num" w:pos="1492"/>
      </w:tabs>
      <w:ind w:left="1492"/>
    </w:pPr>
    <w:rPr>
      <w:color w:val="FF00FF"/>
      <w:lang w:val="de-CH"/>
    </w:rPr>
  </w:style>
  <w:style w:type="paragraph" w:customStyle="1" w:styleId="Dokumenteninhalt">
    <w:name w:val="Dokumenteninhalt"/>
    <w:basedOn w:val="Normal"/>
    <w:next w:val="Normal"/>
    <w:link w:val="DokumenteninhaltChar"/>
    <w:rsid w:val="00515A2C"/>
    <w:pPr>
      <w:jc w:val="both"/>
    </w:pPr>
    <w:rPr>
      <w:color w:val="FF00FF"/>
      <w:szCs w:val="20"/>
    </w:rPr>
  </w:style>
  <w:style w:type="character" w:customStyle="1" w:styleId="DokumenteninhaltChar">
    <w:name w:val="Dokumenteninhalt Char"/>
    <w:basedOn w:val="DefaultParagraphFont"/>
    <w:link w:val="Dokumenteninhalt"/>
    <w:rsid w:val="00515A2C"/>
    <w:rPr>
      <w:rFonts w:ascii="Arial" w:eastAsia="Times New Roman" w:hAnsi="Arial" w:cs="Times New Roman"/>
      <w:color w:val="FF00FF"/>
      <w:sz w:val="20"/>
      <w:szCs w:val="20"/>
      <w:lang w:eastAsia="de-DE"/>
    </w:rPr>
  </w:style>
  <w:style w:type="paragraph" w:customStyle="1" w:styleId="Dokumenttyp">
    <w:name w:val="Dokumenttyp"/>
    <w:basedOn w:val="Normal"/>
    <w:next w:val="Normal"/>
    <w:rsid w:val="00515A2C"/>
    <w:pPr>
      <w:spacing w:before="60" w:line="240" w:lineRule="auto"/>
    </w:pPr>
    <w:rPr>
      <w:rFonts w:cs="Arial"/>
      <w:b/>
      <w:color w:val="4D4D4D"/>
      <w:kern w:val="40"/>
      <w:sz w:val="26"/>
      <w:szCs w:val="20"/>
    </w:rPr>
  </w:style>
  <w:style w:type="paragraph" w:customStyle="1" w:styleId="Inhaltsverzeichnis">
    <w:name w:val="Inhaltsverzeichnis"/>
    <w:basedOn w:val="Normal"/>
    <w:next w:val="Normal"/>
    <w:rsid w:val="00515A2C"/>
    <w:pPr>
      <w:spacing w:before="360" w:after="120" w:line="240" w:lineRule="auto"/>
    </w:pPr>
    <w:rPr>
      <w:b/>
      <w:sz w:val="26"/>
      <w:szCs w:val="20"/>
    </w:rPr>
  </w:style>
  <w:style w:type="paragraph" w:customStyle="1" w:styleId="ListeTab2">
    <w:name w:val="Liste_Tab2"/>
    <w:rsid w:val="00515A2C"/>
    <w:pPr>
      <w:tabs>
        <w:tab w:val="num" w:pos="1474"/>
      </w:tabs>
      <w:spacing w:before="40" w:after="40" w:line="200" w:lineRule="exact"/>
      <w:ind w:left="1474" w:hanging="1474"/>
    </w:pPr>
    <w:rPr>
      <w:rFonts w:ascii="Arial" w:eastAsia="Times New Roman" w:hAnsi="Arial" w:cs="Times New Roman"/>
      <w:sz w:val="20"/>
      <w:szCs w:val="20"/>
      <w:lang w:eastAsia="de-DE"/>
    </w:rPr>
  </w:style>
  <w:style w:type="paragraph" w:styleId="Bibliography">
    <w:name w:val="Bibliography"/>
    <w:basedOn w:val="Normal"/>
    <w:next w:val="Normal"/>
    <w:rsid w:val="00515A2C"/>
    <w:pPr>
      <w:tabs>
        <w:tab w:val="left" w:pos="425"/>
        <w:tab w:val="num" w:pos="1474"/>
      </w:tabs>
      <w:spacing w:before="80" w:after="80" w:line="240" w:lineRule="auto"/>
      <w:ind w:left="1474" w:hanging="1474"/>
    </w:pPr>
    <w:rPr>
      <w:sz w:val="16"/>
      <w:szCs w:val="20"/>
    </w:rPr>
  </w:style>
  <w:style w:type="paragraph" w:customStyle="1" w:styleId="TabB">
    <w:name w:val="Tab_B"/>
    <w:basedOn w:val="TabL"/>
    <w:rsid w:val="00515A2C"/>
    <w:pPr>
      <w:jc w:val="both"/>
    </w:pPr>
    <w:rPr>
      <w:rFonts w:cs="Arial"/>
      <w:bCs/>
      <w:lang w:eastAsia="de-DE"/>
    </w:rPr>
  </w:style>
  <w:style w:type="paragraph" w:customStyle="1" w:styleId="Tab">
    <w:name w:val="Tab_Ü"/>
    <w:basedOn w:val="TabL"/>
    <w:rsid w:val="00515A2C"/>
    <w:rPr>
      <w:rFonts w:cs="Arial"/>
      <w:b/>
      <w:lang w:eastAsia="de-DE"/>
    </w:rPr>
  </w:style>
  <w:style w:type="paragraph" w:styleId="Title">
    <w:name w:val="Title"/>
    <w:basedOn w:val="Normal"/>
    <w:link w:val="TitleChar"/>
    <w:qFormat/>
    <w:rsid w:val="00515A2C"/>
    <w:pPr>
      <w:jc w:val="center"/>
    </w:pPr>
    <w:rPr>
      <w:rFonts w:cs="Arial"/>
      <w:b/>
      <w:color w:val="4D4D4D"/>
      <w:kern w:val="40"/>
      <w:sz w:val="52"/>
      <w:szCs w:val="20"/>
    </w:rPr>
  </w:style>
  <w:style w:type="character" w:customStyle="1" w:styleId="TitleChar">
    <w:name w:val="Title Char"/>
    <w:basedOn w:val="DefaultParagraphFont"/>
    <w:link w:val="Title"/>
    <w:rsid w:val="00515A2C"/>
    <w:rPr>
      <w:rFonts w:ascii="Arial" w:eastAsia="Times New Roman" w:hAnsi="Arial" w:cs="Arial"/>
      <w:b/>
      <w:color w:val="4D4D4D"/>
      <w:kern w:val="40"/>
      <w:sz w:val="52"/>
      <w:szCs w:val="20"/>
      <w:lang w:eastAsia="de-DE"/>
    </w:rPr>
  </w:style>
  <w:style w:type="paragraph" w:customStyle="1" w:styleId="Verz">
    <w:name w:val="Verz_Ü"/>
    <w:basedOn w:val="Inhaltsverzeichnis"/>
    <w:next w:val="Normal"/>
    <w:rsid w:val="00515A2C"/>
    <w:pPr>
      <w:keepNext/>
      <w:keepLines/>
      <w:outlineLvl w:val="0"/>
    </w:pPr>
  </w:style>
  <w:style w:type="paragraph" w:customStyle="1" w:styleId="VON">
    <w:name w:val="VON"/>
    <w:basedOn w:val="Normal"/>
    <w:rsid w:val="00515A2C"/>
    <w:pPr>
      <w:spacing w:before="0" w:line="240" w:lineRule="auto"/>
      <w:jc w:val="both"/>
    </w:pPr>
    <w:rPr>
      <w:szCs w:val="20"/>
    </w:rPr>
  </w:style>
  <w:style w:type="paragraph" w:customStyle="1" w:styleId="Kopfzeile22">
    <w:name w:val="Kopfzeile22"/>
    <w:basedOn w:val="Normal"/>
    <w:rsid w:val="00515A2C"/>
    <w:pPr>
      <w:spacing w:before="0" w:line="240" w:lineRule="auto"/>
    </w:pPr>
    <w:rPr>
      <w:rFonts w:ascii="SAP-SANS2002-Light" w:hAnsi="SAP-SANS2002-Light" w:cs="Arial"/>
      <w:color w:val="4D4D4D"/>
      <w:sz w:val="15"/>
      <w:szCs w:val="20"/>
    </w:rPr>
  </w:style>
  <w:style w:type="paragraph" w:customStyle="1" w:styleId="Kopfzeile23">
    <w:name w:val="Kopfzeile23"/>
    <w:basedOn w:val="Normal"/>
    <w:rsid w:val="00515A2C"/>
    <w:pPr>
      <w:tabs>
        <w:tab w:val="left" w:pos="142"/>
      </w:tabs>
      <w:spacing w:before="0" w:line="240" w:lineRule="auto"/>
    </w:pPr>
    <w:rPr>
      <w:rFonts w:ascii="SAP-SANS2002-Light" w:hAnsi="SAP-SANS2002-Light"/>
      <w:color w:val="4D4D4D"/>
      <w:sz w:val="15"/>
      <w:szCs w:val="20"/>
    </w:rPr>
  </w:style>
  <w:style w:type="paragraph" w:customStyle="1" w:styleId="Angebotsnummer">
    <w:name w:val="Angebotsnummer"/>
    <w:basedOn w:val="TabL"/>
    <w:rsid w:val="00515A2C"/>
    <w:pPr>
      <w:framePr w:hSpace="181" w:wrap="around" w:vAnchor="page" w:hAnchor="margin" w:y="3403"/>
    </w:pPr>
    <w:rPr>
      <w:rFonts w:cs="Arial"/>
      <w:bCs/>
      <w:lang w:eastAsia="de-DE"/>
    </w:rPr>
  </w:style>
  <w:style w:type="paragraph" w:customStyle="1" w:styleId="Kopf">
    <w:name w:val="Kopf"/>
    <w:basedOn w:val="Normal"/>
    <w:rsid w:val="00515A2C"/>
    <w:pPr>
      <w:spacing w:before="0" w:line="240" w:lineRule="auto"/>
      <w:jc w:val="both"/>
    </w:pPr>
    <w:rPr>
      <w:noProof/>
      <w:sz w:val="22"/>
      <w:szCs w:val="22"/>
    </w:rPr>
  </w:style>
  <w:style w:type="paragraph" w:customStyle="1" w:styleId="Kopfzeile21">
    <w:name w:val="Kopfzeile21"/>
    <w:basedOn w:val="Normal"/>
    <w:rsid w:val="00515A2C"/>
    <w:pPr>
      <w:tabs>
        <w:tab w:val="left" w:pos="6521"/>
        <w:tab w:val="right" w:pos="9072"/>
      </w:tabs>
      <w:spacing w:before="0" w:line="240" w:lineRule="auto"/>
    </w:pPr>
    <w:rPr>
      <w:rFonts w:ascii="SAP-SANS2002-ExtBolCon" w:hAnsi="SAP-SANS2002-ExtBolCon"/>
      <w:color w:val="4D4D4D"/>
      <w:sz w:val="16"/>
      <w:szCs w:val="20"/>
    </w:rPr>
  </w:style>
  <w:style w:type="character" w:customStyle="1" w:styleId="TabLChar1">
    <w:name w:val="Tab_L Char1"/>
    <w:basedOn w:val="DefaultParagraphFont"/>
    <w:rsid w:val="00515A2C"/>
    <w:rPr>
      <w:rFonts w:ascii="Arial" w:hAnsi="Arial" w:cs="Arial"/>
      <w:bCs/>
      <w:lang w:val="de-DE" w:eastAsia="de-DE" w:bidi="ar-SA"/>
    </w:rPr>
  </w:style>
  <w:style w:type="character" w:customStyle="1" w:styleId="TextChar">
    <w:name w:val="Text Char"/>
    <w:basedOn w:val="DefaultParagraphFont"/>
    <w:rsid w:val="00515A2C"/>
    <w:rPr>
      <w:rFonts w:ascii="Arial" w:hAnsi="Arial"/>
      <w:noProof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15A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15A2C"/>
    <w:rPr>
      <w:rFonts w:ascii="Arial" w:eastAsia="Times New Roman" w:hAnsi="Arial" w:cs="Times New Roman"/>
      <w:b/>
      <w:bCs/>
      <w:sz w:val="20"/>
      <w:szCs w:val="20"/>
      <w:lang w:eastAsia="de-DE"/>
    </w:rPr>
  </w:style>
  <w:style w:type="paragraph" w:customStyle="1" w:styleId="Head1">
    <w:name w:val="Head 1"/>
    <w:basedOn w:val="Normal"/>
    <w:link w:val="Head1Char"/>
    <w:rsid w:val="00515A2C"/>
    <w:pPr>
      <w:keepNext/>
      <w:tabs>
        <w:tab w:val="num" w:pos="360"/>
      </w:tabs>
      <w:spacing w:before="0" w:after="240" w:line="240" w:lineRule="auto"/>
      <w:ind w:left="360" w:hanging="360"/>
      <w:jc w:val="both"/>
    </w:pPr>
    <w:rPr>
      <w:rFonts w:ascii="Arial Black" w:eastAsia="Arial" w:hAnsi="Arial Black" w:cs="Arial"/>
      <w:sz w:val="22"/>
      <w:szCs w:val="20"/>
    </w:rPr>
  </w:style>
  <w:style w:type="character" w:customStyle="1" w:styleId="Head1Char">
    <w:name w:val="Head 1 Char"/>
    <w:basedOn w:val="DefaultParagraphFont"/>
    <w:link w:val="Head1"/>
    <w:rsid w:val="00515A2C"/>
    <w:rPr>
      <w:rFonts w:ascii="Arial Black" w:eastAsia="Arial" w:hAnsi="Arial Black" w:cs="Arial"/>
      <w:szCs w:val="20"/>
      <w:lang w:eastAsia="de-DE"/>
    </w:rPr>
  </w:style>
  <w:style w:type="paragraph" w:customStyle="1" w:styleId="Head3">
    <w:name w:val="Head 3"/>
    <w:basedOn w:val="Head1"/>
    <w:link w:val="Head3Zchn"/>
    <w:rsid w:val="00515A2C"/>
    <w:pPr>
      <w:tabs>
        <w:tab w:val="clear" w:pos="360"/>
        <w:tab w:val="num" w:pos="1440"/>
      </w:tabs>
      <w:spacing w:after="120"/>
      <w:ind w:left="1224" w:hanging="504"/>
    </w:pPr>
    <w:rPr>
      <w:rFonts w:ascii="Arial" w:hAnsi="Arial"/>
      <w:sz w:val="20"/>
    </w:rPr>
  </w:style>
  <w:style w:type="character" w:customStyle="1" w:styleId="Head3Zchn">
    <w:name w:val="Head 3 Zchn"/>
    <w:basedOn w:val="DefaultParagraphFont"/>
    <w:link w:val="Head3"/>
    <w:rsid w:val="00515A2C"/>
    <w:rPr>
      <w:rFonts w:ascii="Arial" w:eastAsia="Arial" w:hAnsi="Arial" w:cs="Arial"/>
      <w:sz w:val="20"/>
      <w:szCs w:val="20"/>
      <w:lang w:eastAsia="de-DE"/>
    </w:rPr>
  </w:style>
  <w:style w:type="paragraph" w:customStyle="1" w:styleId="Head2">
    <w:name w:val="Head 2"/>
    <w:basedOn w:val="Head1"/>
    <w:rsid w:val="00515A2C"/>
    <w:pPr>
      <w:tabs>
        <w:tab w:val="clear" w:pos="360"/>
        <w:tab w:val="num" w:pos="792"/>
      </w:tabs>
      <w:spacing w:after="120"/>
      <w:ind w:left="792" w:hanging="432"/>
      <w:jc w:val="left"/>
    </w:pPr>
    <w:rPr>
      <w:rFonts w:ascii="Arial" w:hAnsi="Arial"/>
      <w:b/>
      <w:sz w:val="20"/>
    </w:rPr>
  </w:style>
  <w:style w:type="paragraph" w:customStyle="1" w:styleId="Bodytextrot">
    <w:name w:val="Bodytext rot"/>
    <w:basedOn w:val="Normal"/>
    <w:link w:val="BodytextrotChar"/>
    <w:rsid w:val="00515A2C"/>
    <w:pPr>
      <w:spacing w:before="0" w:line="240" w:lineRule="auto"/>
      <w:jc w:val="both"/>
    </w:pPr>
    <w:rPr>
      <w:rFonts w:eastAsia="Arial" w:cs="Arial"/>
      <w:color w:val="FF0000"/>
      <w:szCs w:val="20"/>
    </w:rPr>
  </w:style>
  <w:style w:type="character" w:customStyle="1" w:styleId="BodytextrotChar">
    <w:name w:val="Bodytext rot Char"/>
    <w:basedOn w:val="DefaultParagraphFont"/>
    <w:link w:val="Bodytextrot"/>
    <w:rsid w:val="00515A2C"/>
    <w:rPr>
      <w:rFonts w:ascii="Arial" w:eastAsia="Arial" w:hAnsi="Arial" w:cs="Arial"/>
      <w:color w:val="FF0000"/>
      <w:sz w:val="20"/>
      <w:szCs w:val="20"/>
      <w:lang w:eastAsia="de-DE"/>
    </w:rPr>
  </w:style>
  <w:style w:type="paragraph" w:customStyle="1" w:styleId="Vereinb">
    <w:name w:val="Vereinb_§"/>
    <w:basedOn w:val="Normal"/>
    <w:rsid w:val="00515A2C"/>
    <w:pPr>
      <w:numPr>
        <w:ilvl w:val="1"/>
        <w:numId w:val="7"/>
      </w:numPr>
      <w:spacing w:before="0" w:line="240" w:lineRule="auto"/>
      <w:jc w:val="both"/>
    </w:pPr>
    <w:rPr>
      <w:sz w:val="22"/>
      <w:szCs w:val="20"/>
    </w:rPr>
  </w:style>
  <w:style w:type="paragraph" w:customStyle="1" w:styleId="Head4">
    <w:name w:val="Head 4"/>
    <w:basedOn w:val="Normal"/>
    <w:next w:val="Normal"/>
    <w:link w:val="Head4Char"/>
    <w:rsid w:val="00515A2C"/>
    <w:pPr>
      <w:spacing w:before="0" w:line="240" w:lineRule="auto"/>
      <w:jc w:val="both"/>
    </w:pPr>
    <w:rPr>
      <w:rFonts w:eastAsia="Arial" w:cs="Arial"/>
      <w:b/>
      <w:szCs w:val="20"/>
      <w:u w:val="single"/>
    </w:rPr>
  </w:style>
  <w:style w:type="character" w:customStyle="1" w:styleId="Head4Char">
    <w:name w:val="Head 4 Char"/>
    <w:basedOn w:val="DefaultParagraphFont"/>
    <w:link w:val="Head4"/>
    <w:rsid w:val="00515A2C"/>
    <w:rPr>
      <w:rFonts w:ascii="Arial" w:eastAsia="Arial" w:hAnsi="Arial" w:cs="Arial"/>
      <w:b/>
      <w:sz w:val="20"/>
      <w:szCs w:val="20"/>
      <w:u w:val="single"/>
      <w:lang w:eastAsia="de-DE"/>
    </w:rPr>
  </w:style>
  <w:style w:type="paragraph" w:styleId="Revision">
    <w:name w:val="Revision"/>
    <w:hidden/>
    <w:uiPriority w:val="99"/>
    <w:semiHidden/>
    <w:rsid w:val="00515A2C"/>
    <w:pPr>
      <w:spacing w:before="0" w:after="0"/>
    </w:pPr>
    <w:rPr>
      <w:rFonts w:ascii="Arial" w:eastAsia="Times New Roman" w:hAnsi="Arial" w:cs="Times New Roman"/>
      <w:szCs w:val="20"/>
      <w:lang w:eastAsia="de-DE"/>
    </w:rPr>
  </w:style>
  <w:style w:type="paragraph" w:styleId="BodyText2">
    <w:name w:val="Body Text 2"/>
    <w:basedOn w:val="Normal"/>
    <w:link w:val="BodyText2Char"/>
    <w:rsid w:val="00515A2C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line="240" w:lineRule="auto"/>
      <w:jc w:val="both"/>
    </w:pPr>
    <w:rPr>
      <w:rFonts w:ascii="Times New Roman" w:hAnsi="Times New Roman"/>
      <w:sz w:val="22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515A2C"/>
    <w:rPr>
      <w:rFonts w:ascii="Times New Roman" w:eastAsia="Times New Roman" w:hAnsi="Times New Roman" w:cs="Times New Roman"/>
      <w:szCs w:val="20"/>
    </w:rPr>
  </w:style>
  <w:style w:type="paragraph" w:customStyle="1" w:styleId="Bodytext">
    <w:name w:val="Bodytext"/>
    <w:basedOn w:val="Normal"/>
    <w:link w:val="BodytextChar"/>
    <w:rsid w:val="00882D48"/>
    <w:pPr>
      <w:spacing w:before="0" w:line="240" w:lineRule="auto"/>
      <w:jc w:val="both"/>
    </w:pPr>
    <w:rPr>
      <w:rFonts w:cs="Arial"/>
      <w:szCs w:val="20"/>
    </w:rPr>
  </w:style>
  <w:style w:type="character" w:customStyle="1" w:styleId="BodytextChar">
    <w:name w:val="Bodytext Char"/>
    <w:link w:val="Bodytext"/>
    <w:rsid w:val="00882D48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iste41">
    <w:name w:val="Liste 41"/>
    <w:rsid w:val="00882D48"/>
    <w:pPr>
      <w:tabs>
        <w:tab w:val="left" w:pos="1134"/>
      </w:tabs>
      <w:spacing w:before="0" w:after="0" w:line="280" w:lineRule="atLeast"/>
      <w:ind w:left="1135" w:hanging="284"/>
    </w:pPr>
    <w:rPr>
      <w:rFonts w:ascii="Arial" w:eastAsia="Times New Roman" w:hAnsi="Arial" w:cs="Times New Roman"/>
      <w:sz w:val="20"/>
      <w:szCs w:val="24"/>
    </w:rPr>
  </w:style>
  <w:style w:type="paragraph" w:customStyle="1" w:styleId="Liste33">
    <w:name w:val="Liste 33"/>
    <w:link w:val="Liste3Char"/>
    <w:rsid w:val="00882D48"/>
    <w:pPr>
      <w:tabs>
        <w:tab w:val="left" w:pos="851"/>
      </w:tabs>
      <w:spacing w:before="0" w:after="0" w:line="280" w:lineRule="atLeast"/>
      <w:ind w:left="851" w:hanging="284"/>
    </w:pPr>
    <w:rPr>
      <w:rFonts w:ascii="Arial" w:eastAsia="Times New Roman" w:hAnsi="Arial" w:cs="Times New Roman"/>
      <w:sz w:val="20"/>
      <w:szCs w:val="24"/>
    </w:rPr>
  </w:style>
  <w:style w:type="character" w:customStyle="1" w:styleId="Liste3Char">
    <w:name w:val="Liste 3 Char"/>
    <w:link w:val="Liste33"/>
    <w:rsid w:val="00882D48"/>
    <w:rPr>
      <w:rFonts w:ascii="Arial" w:eastAsia="Times New Roman" w:hAnsi="Arial" w:cs="Times New Roman"/>
      <w:sz w:val="20"/>
      <w:szCs w:val="24"/>
    </w:rPr>
  </w:style>
  <w:style w:type="paragraph" w:customStyle="1" w:styleId="08TableHeading">
    <w:name w:val="08_Table_Heading"/>
    <w:basedOn w:val="Normal"/>
    <w:link w:val="08TableHeadingChar"/>
    <w:rsid w:val="00882D48"/>
    <w:pPr>
      <w:spacing w:before="20" w:line="240" w:lineRule="exact"/>
      <w:ind w:left="57"/>
    </w:pPr>
    <w:rPr>
      <w:rFonts w:cs="Arial"/>
      <w:b/>
      <w:color w:val="FFFFFF"/>
      <w:sz w:val="24"/>
      <w:lang w:val="en-GB" w:eastAsia="en-US"/>
    </w:rPr>
  </w:style>
  <w:style w:type="character" w:customStyle="1" w:styleId="08TableHeadingChar">
    <w:name w:val="08_Table_Heading Char"/>
    <w:link w:val="08TableHeading"/>
    <w:rsid w:val="00882D48"/>
    <w:rPr>
      <w:rFonts w:ascii="Arial" w:eastAsia="Times New Roman" w:hAnsi="Arial" w:cs="Arial"/>
      <w:b/>
      <w:color w:val="FFFFFF"/>
      <w:sz w:val="24"/>
      <w:szCs w:val="24"/>
      <w:lang w:val="en-GB"/>
    </w:rPr>
  </w:style>
  <w:style w:type="paragraph" w:styleId="BodyText0">
    <w:name w:val="Body Text"/>
    <w:basedOn w:val="Normal"/>
    <w:link w:val="BodyTextChar0"/>
    <w:uiPriority w:val="99"/>
    <w:semiHidden/>
    <w:unhideWhenUsed/>
    <w:rsid w:val="00EA5237"/>
    <w:pPr>
      <w:spacing w:after="120"/>
    </w:pPr>
  </w:style>
  <w:style w:type="character" w:customStyle="1" w:styleId="BodyTextChar0">
    <w:name w:val="Body Text Char"/>
    <w:basedOn w:val="DefaultParagraphFont"/>
    <w:link w:val="BodyText0"/>
    <w:uiPriority w:val="99"/>
    <w:semiHidden/>
    <w:rsid w:val="00EA5237"/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Default">
    <w:name w:val="Default"/>
    <w:rsid w:val="00EA5237"/>
    <w:pPr>
      <w:autoSpaceDE w:val="0"/>
      <w:autoSpaceDN w:val="0"/>
      <w:adjustRightInd w:val="0"/>
      <w:spacing w:before="0" w:after="0"/>
    </w:pPr>
    <w:rPr>
      <w:rFonts w:ascii="Calibri" w:eastAsia="Calibri" w:hAnsi="Calibri" w:cs="Calibri"/>
      <w:color w:val="000000"/>
      <w:sz w:val="24"/>
      <w:szCs w:val="24"/>
      <w:lang w:bidi="de-DE"/>
    </w:rPr>
  </w:style>
  <w:style w:type="paragraph" w:customStyle="1" w:styleId="Heading">
    <w:name w:val="Heading"/>
    <w:basedOn w:val="NumList"/>
    <w:next w:val="Text"/>
    <w:link w:val="HeadingChar"/>
    <w:qFormat/>
    <w:rsid w:val="000C395E"/>
    <w:pPr>
      <w:spacing w:before="240" w:line="240" w:lineRule="auto"/>
      <w:ind w:left="360" w:hanging="360"/>
      <w:jc w:val="left"/>
    </w:pPr>
    <w:rPr>
      <w:b/>
    </w:rPr>
  </w:style>
  <w:style w:type="character" w:customStyle="1" w:styleId="NumListChar">
    <w:name w:val="Num_List Char"/>
    <w:basedOn w:val="TextChar1"/>
    <w:link w:val="NumList"/>
    <w:uiPriority w:val="99"/>
    <w:rsid w:val="00FC47B2"/>
    <w:rPr>
      <w:rFonts w:ascii="Arial" w:eastAsia="Times New Roman" w:hAnsi="Arial" w:cs="Times New Roman"/>
      <w:sz w:val="20"/>
      <w:szCs w:val="20"/>
    </w:rPr>
  </w:style>
  <w:style w:type="character" w:customStyle="1" w:styleId="HeadingChar">
    <w:name w:val="Heading Char"/>
    <w:basedOn w:val="NumListChar"/>
    <w:link w:val="Heading"/>
    <w:rsid w:val="000C395E"/>
    <w:rPr>
      <w:rFonts w:ascii="Arial" w:eastAsia="Times New Roman" w:hAnsi="Arial" w:cs="Times New Roman"/>
      <w:b/>
      <w:sz w:val="20"/>
      <w:szCs w:val="20"/>
    </w:rPr>
  </w:style>
  <w:style w:type="paragraph" w:customStyle="1" w:styleId="Tabellentext">
    <w:name w:val="Tabellentext"/>
    <w:basedOn w:val="Normal"/>
    <w:rsid w:val="00635464"/>
    <w:pPr>
      <w:spacing w:before="60" w:after="60" w:line="240" w:lineRule="auto"/>
      <w:jc w:val="both"/>
    </w:pPr>
    <w:rPr>
      <w:szCs w:val="20"/>
    </w:rPr>
  </w:style>
  <w:style w:type="paragraph" w:customStyle="1" w:styleId="EbeneB">
    <w:name w:val="EbeneB"/>
    <w:basedOn w:val="Normal"/>
    <w:rsid w:val="00967647"/>
    <w:pPr>
      <w:numPr>
        <w:numId w:val="49"/>
      </w:numPr>
      <w:tabs>
        <w:tab w:val="left" w:pos="992"/>
      </w:tabs>
      <w:spacing w:before="60" w:line="240" w:lineRule="auto"/>
      <w:ind w:left="993" w:hanging="284"/>
      <w:jc w:val="both"/>
    </w:pPr>
    <w:rPr>
      <w:szCs w:val="20"/>
      <w:lang w:eastAsia="en-US"/>
    </w:rPr>
  </w:style>
  <w:style w:type="paragraph" w:customStyle="1" w:styleId="TabellentextBulletpoint">
    <w:name w:val="Tabellentext + Bulletpoint"/>
    <w:basedOn w:val="Tabellentext"/>
    <w:rsid w:val="00967647"/>
    <w:pPr>
      <w:numPr>
        <w:numId w:val="50"/>
      </w:numPr>
      <w:tabs>
        <w:tab w:val="left" w:pos="284"/>
      </w:tabs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0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SAP\DocExplorer\SAP_D\SAP_ALL\SAP_Angebot_Anlage_fachl_LB.dotm" TargetMode="External"/></Relationships>
</file>

<file path=word/theme/theme1.xml><?xml version="1.0" encoding="utf-8"?>
<a:theme xmlns:a="http://schemas.openxmlformats.org/drawingml/2006/main" name="SAPCorporate_2009">
  <a:themeElements>
    <a:clrScheme name="sap_colors">
      <a:dk1>
        <a:srgbClr val="000000"/>
      </a:dk1>
      <a:lt1>
        <a:srgbClr val="FFFFFF"/>
      </a:lt1>
      <a:dk2>
        <a:srgbClr val="44697D"/>
      </a:dk2>
      <a:lt2>
        <a:srgbClr val="CCCCCC"/>
      </a:lt2>
      <a:accent1>
        <a:srgbClr val="F0AB00"/>
      </a:accent1>
      <a:accent2>
        <a:srgbClr val="666666"/>
      </a:accent2>
      <a:accent3>
        <a:srgbClr val="44697D"/>
      </a:accent3>
      <a:accent4>
        <a:srgbClr val="557630"/>
      </a:accent4>
      <a:accent5>
        <a:srgbClr val="774A39"/>
      </a:accent5>
      <a:accent6>
        <a:srgbClr val="644459"/>
      </a:accent6>
      <a:hlink>
        <a:srgbClr val="04357B"/>
      </a:hlink>
      <a:folHlink>
        <a:srgbClr val="999999"/>
      </a:folHlink>
    </a:clrScheme>
    <a:fontScheme name="sap_font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 w="9525">
          <a:solidFill>
            <a:schemeClr val="accent2"/>
          </a:solidFill>
        </a:ln>
      </a:spPr>
      <a:bodyPr rtlCol="0" anchor="ctr"/>
      <a:lstStyle>
        <a:defPPr algn="ctr">
          <a:defRPr sz="16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 algn="ctr">
          <a:buClr>
            <a:schemeClr val="accent1"/>
          </a:buClr>
          <a:buSzPct val="80000"/>
          <a:defRPr sz="1600" dirty="0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d4461d-f68e-499e-a76a-7bd6c6847741">
      <Terms xmlns="http://schemas.microsoft.com/office/infopath/2007/PartnerControls"/>
    </lcf76f155ced4ddcb4097134ff3c332f>
    <TaxCatchAll xmlns="4d0e7cda-2aea-4b6d-9346-894a759084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D24FA729EAD54DB7AFA9F069E35F3D" ma:contentTypeVersion="15" ma:contentTypeDescription="Create a new document." ma:contentTypeScope="" ma:versionID="3ab3876d8749fd2c504cb2c600a7722f">
  <xsd:schema xmlns:xsd="http://www.w3.org/2001/XMLSchema" xmlns:xs="http://www.w3.org/2001/XMLSchema" xmlns:p="http://schemas.microsoft.com/office/2006/metadata/properties" xmlns:ns2="ced4461d-f68e-499e-a76a-7bd6c6847741" xmlns:ns3="4d0e7cda-2aea-4b6d-9346-894a759084b6" targetNamespace="http://schemas.microsoft.com/office/2006/metadata/properties" ma:root="true" ma:fieldsID="f78ada2251ebc71e5355824841cd8d8e" ns2:_="" ns3:_="">
    <xsd:import namespace="ced4461d-f68e-499e-a76a-7bd6c6847741"/>
    <xsd:import namespace="4d0e7cda-2aea-4b6d-9346-894a759084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4461d-f68e-499e-a76a-7bd6c68477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e7cda-2aea-4b6d-9346-894a759084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798e67c-11ce-4262-bb3b-3f1ed5786b1d}" ma:internalName="TaxCatchAll" ma:showField="CatchAllData" ma:web="4d0e7cda-2aea-4b6d-9346-894a759084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5B9D79-5EAB-4A7B-8EA2-150E60A3270F}">
  <ds:schemaRefs>
    <ds:schemaRef ds:uri="http://schemas.microsoft.com/office/2006/metadata/properties"/>
    <ds:schemaRef ds:uri="http://schemas.microsoft.com/office/infopath/2007/PartnerControls"/>
    <ds:schemaRef ds:uri="ced4461d-f68e-499e-a76a-7bd6c6847741"/>
    <ds:schemaRef ds:uri="4d0e7cda-2aea-4b6d-9346-894a759084b6"/>
  </ds:schemaRefs>
</ds:datastoreItem>
</file>

<file path=customXml/itemProps2.xml><?xml version="1.0" encoding="utf-8"?>
<ds:datastoreItem xmlns:ds="http://schemas.openxmlformats.org/officeDocument/2006/customXml" ds:itemID="{12178225-A23B-49FD-A2AB-403734D122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216688-8163-4C68-9E81-B9567383C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4461d-f68e-499e-a76a-7bd6c6847741"/>
    <ds:schemaRef ds:uri="4d0e7cda-2aea-4b6d-9346-894a759084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8C4BE8-572E-4B73-BE5F-B93C10D60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SAP_Angebot_Anlage_fachl_LB.dotm</Template>
  <TotalTime>17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SAP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 Schnadt</dc:creator>
  <cp:lastModifiedBy>Zobel, Edwin</cp:lastModifiedBy>
  <cp:revision>100</cp:revision>
  <cp:lastPrinted>2012-06-01T09:50:00Z</cp:lastPrinted>
  <dcterms:created xsi:type="dcterms:W3CDTF">2018-01-29T15:41:00Z</dcterms:created>
  <dcterms:modified xsi:type="dcterms:W3CDTF">2025-01-28T12:31:00Z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1211442372</vt:i4>
  </property>
  <property fmtid="{D5CDD505-2E9C-101B-9397-08002B2CF9AE}" pid="3" name="_NewReviewCycle">
    <vt:lpwstr/>
  </property>
  <property fmtid="{D5CDD505-2E9C-101B-9397-08002B2CF9AE}" pid="4" name="_EmailSubject">
    <vt:lpwstr>Angebot Spot englisch &amp; Angebot Projekt</vt:lpwstr>
  </property>
  <property fmtid="{D5CDD505-2E9C-101B-9397-08002B2CF9AE}" pid="5" name="_AuthorEmail">
    <vt:lpwstr>christina.moser@sap.com</vt:lpwstr>
  </property>
  <property fmtid="{D5CDD505-2E9C-101B-9397-08002B2CF9AE}" pid="6" name="_AuthorEmailDisplayName">
    <vt:lpwstr>Moser, Christina</vt:lpwstr>
  </property>
  <property fmtid="{D5CDD505-2E9C-101B-9397-08002B2CF9AE}" pid="7" name="_PreviousAdHocReviewCycleID">
    <vt:i4>1211442372</vt:i4>
  </property>
  <property fmtid="{D5CDD505-2E9C-101B-9397-08002B2CF9AE}" pid="8" name="_ReviewingToolsShownOnce">
    <vt:lpwstr/>
  </property>
  <property fmtid="{D5CDD505-2E9C-101B-9397-08002B2CF9AE}" pid="9" name="ContentTypeId">
    <vt:lpwstr>0x010100D0D24FA729EAD54DB7AFA9F069E35F3D</vt:lpwstr>
  </property>
  <property fmtid="{D5CDD505-2E9C-101B-9397-08002B2CF9AE}" pid="10" name="AuthorIds_UIVersion_1024">
    <vt:lpwstr>12</vt:lpwstr>
  </property>
  <property fmtid="{D5CDD505-2E9C-101B-9397-08002B2CF9AE}" pid="11" name="MediaServiceImageTags">
    <vt:lpwstr/>
  </property>
  <property fmtid="{D5CDD505-2E9C-101B-9397-08002B2CF9AE}" pid="12" name="_ExtendedDescription">
    <vt:lpwstr/>
  </property>
</Properties>
</file>